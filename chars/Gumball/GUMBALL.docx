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0"/>
        <w:gridCol w:w="630"/>
        <w:gridCol w:w="1784"/>
        <w:gridCol w:w="1208"/>
        <w:gridCol w:w="559"/>
        <w:gridCol w:w="47"/>
        <w:gridCol w:w="3782"/>
        <w:gridCol w:w="174"/>
        <w:gridCol w:w="2699"/>
        <w:gridCol w:w="187"/>
      </w:tblGrid>
      <w:tr w:rsidR="00B42643" w14:paraId="688F5A5B" w14:textId="77777777" w:rsidTr="00897E9B">
        <w:trPr>
          <w:trHeight w:val="1890"/>
          <w:jc w:val="center"/>
        </w:trPr>
        <w:tc>
          <w:tcPr>
            <w:tcW w:w="450" w:type="dxa"/>
          </w:tcPr>
          <w:p w14:paraId="420CF6B1" w14:textId="77777777" w:rsidR="00B42643" w:rsidRPr="00B67D2F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shd w:val="clear" w:color="auto" w:fill="auto"/>
          </w:tcPr>
          <w:p w14:paraId="0660AF62" w14:textId="6EBFB647" w:rsidR="00B42643" w:rsidRPr="004E1FE3" w:rsidRDefault="007217F5" w:rsidP="00B67D2F">
            <w:pPr>
              <w:pStyle w:val="Title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 xml:space="preserve">A CLASSIC REIMAGINED, </w:t>
            </w:r>
            <w:r w:rsidR="00857149">
              <w:rPr>
                <w:sz w:val="60"/>
                <w:szCs w:val="60"/>
              </w:rPr>
              <w:br/>
            </w:r>
            <w:r>
              <w:rPr>
                <w:sz w:val="60"/>
                <w:szCs w:val="60"/>
              </w:rPr>
              <w:t>IF I SAY SO MYSELF</w:t>
            </w:r>
          </w:p>
          <w:p w14:paraId="4634F63A" w14:textId="6D624A0D" w:rsidR="00B42643" w:rsidRPr="00857149" w:rsidRDefault="00857149" w:rsidP="00EA50F5">
            <w:pPr>
              <w:pStyle w:val="Subtitle"/>
            </w:pPr>
            <w:r>
              <w:t>GUMBALL</w:t>
            </w:r>
          </w:p>
        </w:tc>
        <w:tc>
          <w:tcPr>
            <w:tcW w:w="3060" w:type="dxa"/>
            <w:gridSpan w:val="3"/>
          </w:tcPr>
          <w:p w14:paraId="78D6EEAD" w14:textId="77777777" w:rsidR="00B42643" w:rsidRDefault="00B42643" w:rsidP="00EA50F5">
            <w:pPr>
              <w:pStyle w:val="TOC2"/>
            </w:pPr>
          </w:p>
        </w:tc>
      </w:tr>
      <w:tr w:rsidR="00B42643" w14:paraId="50C920C9" w14:textId="77777777" w:rsidTr="00897E9B">
        <w:trPr>
          <w:trHeight w:val="1170"/>
          <w:jc w:val="center"/>
        </w:trPr>
        <w:tc>
          <w:tcPr>
            <w:tcW w:w="450" w:type="dxa"/>
          </w:tcPr>
          <w:p w14:paraId="5E8A4A78" w14:textId="77777777" w:rsidR="00B42643" w:rsidRPr="00EA50F5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</w:tcPr>
          <w:p w14:paraId="33B4B3CB" w14:textId="035F037F" w:rsidR="00B42643" w:rsidRDefault="00083425" w:rsidP="00EA50F5">
            <w:pPr>
              <w:pStyle w:val="Info"/>
            </w:pPr>
            <w:r>
              <w:t xml:space="preserve">SEASON </w:t>
            </w:r>
            <w:r w:rsidR="007217F5">
              <w:t>2</w:t>
            </w:r>
            <w:r w:rsidR="00B42643" w:rsidRPr="00EA50F5">
              <w:t xml:space="preserve">  |  </w:t>
            </w:r>
            <w:r>
              <w:t>Ver. 1.0</w:t>
            </w:r>
            <w:r w:rsidR="00B42643" w:rsidRPr="00EA50F5">
              <w:t xml:space="preserve">  |  </w:t>
            </w:r>
            <w:r>
              <w:t>CHARACTER 1</w:t>
            </w:r>
          </w:p>
          <w:p w14:paraId="7A57CFA2" w14:textId="2B261435" w:rsidR="00083425" w:rsidRPr="00EA50F5" w:rsidRDefault="00083425" w:rsidP="00EA50F5">
            <w:pPr>
              <w:pStyle w:val="Info"/>
            </w:pPr>
            <w:r w:rsidRPr="004E1FE3">
              <w:rPr>
                <w:color w:val="FF0000"/>
                <w:sz w:val="22"/>
                <w:szCs w:val="22"/>
              </w:rPr>
              <w:t>diSCLAIMER: Nonprofit fan work. do not redistribute</w:t>
            </w:r>
            <w:r w:rsidR="004E1FE3" w:rsidRPr="004E1FE3">
              <w:rPr>
                <w:color w:val="FF0000"/>
                <w:sz w:val="22"/>
                <w:szCs w:val="22"/>
              </w:rPr>
              <w:t xml:space="preserve"> commercially.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15C5653A" w14:textId="77777777" w:rsidR="00B42643" w:rsidRDefault="00B42643" w:rsidP="00B67D2F">
            <w:pPr>
              <w:rPr>
                <w:lang w:eastAsia="ja-JP"/>
              </w:rPr>
            </w:pPr>
          </w:p>
        </w:tc>
      </w:tr>
      <w:tr w:rsidR="00B42643" w14:paraId="706AEB94" w14:textId="77777777" w:rsidTr="00AA4539">
        <w:trPr>
          <w:trHeight w:val="3321"/>
          <w:jc w:val="center"/>
        </w:trPr>
        <w:tc>
          <w:tcPr>
            <w:tcW w:w="450" w:type="dxa"/>
          </w:tcPr>
          <w:p w14:paraId="4EFB9A22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 w:val="restart"/>
          </w:tcPr>
          <w:p w14:paraId="2554DF66" w14:textId="77777777" w:rsidR="00B42643" w:rsidRDefault="00B42643" w:rsidP="00C714EB"/>
        </w:tc>
        <w:tc>
          <w:tcPr>
            <w:tcW w:w="3060" w:type="dxa"/>
            <w:gridSpan w:val="3"/>
            <w:shd w:val="clear" w:color="auto" w:fill="auto"/>
          </w:tcPr>
          <w:p w14:paraId="440B05C0" w14:textId="48CB6189" w:rsidR="00B42643" w:rsidRPr="00EA50F5" w:rsidRDefault="00B47308" w:rsidP="00EA50F5">
            <w:pPr>
              <w:pStyle w:val="TOC1"/>
            </w:pPr>
            <w:r>
              <w:t>“TRUE” SHOTO</w:t>
            </w:r>
          </w:p>
          <w:p w14:paraId="75E86B57" w14:textId="04250E34" w:rsidR="00B42643" w:rsidRPr="00FC2165" w:rsidRDefault="003E1213" w:rsidP="00EA50F5">
            <w:pPr>
              <w:pStyle w:val="TOC2"/>
            </w:pPr>
            <w:r>
              <w:t>The first true shotoclone in my character lineup. I assure you, that messy President won’t line up to Gumball.</w:t>
            </w:r>
          </w:p>
        </w:tc>
      </w:tr>
      <w:tr w:rsidR="00B42643" w14:paraId="3B97918B" w14:textId="77777777" w:rsidTr="00AA4539">
        <w:trPr>
          <w:trHeight w:val="89"/>
          <w:jc w:val="center"/>
        </w:trPr>
        <w:tc>
          <w:tcPr>
            <w:tcW w:w="450" w:type="dxa"/>
          </w:tcPr>
          <w:p w14:paraId="50DC7A16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/>
          </w:tcPr>
          <w:p w14:paraId="3544786E" w14:textId="77777777" w:rsidR="00B42643" w:rsidRDefault="00B42643" w:rsidP="00C714EB"/>
        </w:tc>
        <w:tc>
          <w:tcPr>
            <w:tcW w:w="174" w:type="dxa"/>
            <w:shd w:val="clear" w:color="auto" w:fill="auto"/>
          </w:tcPr>
          <w:p w14:paraId="1ECCF705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382D333D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39137C62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14:paraId="6978B37B" w14:textId="77777777" w:rsidTr="00AA4539">
        <w:trPr>
          <w:trHeight w:val="2538"/>
          <w:jc w:val="center"/>
        </w:trPr>
        <w:tc>
          <w:tcPr>
            <w:tcW w:w="450" w:type="dxa"/>
          </w:tcPr>
          <w:p w14:paraId="40B76873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6"/>
            <w:vMerge/>
          </w:tcPr>
          <w:p w14:paraId="572ECD48" w14:textId="77777777" w:rsidR="00B42643" w:rsidRDefault="00B42643" w:rsidP="00C714EB"/>
        </w:tc>
        <w:tc>
          <w:tcPr>
            <w:tcW w:w="3060" w:type="dxa"/>
            <w:gridSpan w:val="3"/>
            <w:vMerge w:val="restart"/>
            <w:shd w:val="clear" w:color="auto" w:fill="auto"/>
          </w:tcPr>
          <w:p w14:paraId="39862444" w14:textId="05A05C88" w:rsidR="00B42643" w:rsidRPr="00EA50F5" w:rsidRDefault="000F54CF" w:rsidP="00C714EB">
            <w:pPr>
              <w:pStyle w:val="TOC1"/>
            </w:pPr>
            <w:r>
              <w:t>Transform</w:t>
            </w:r>
          </w:p>
          <w:p w14:paraId="6A2A07C3" w14:textId="4A5711AB" w:rsidR="00B42643" w:rsidRPr="00EA50F5" w:rsidRDefault="000F54CF" w:rsidP="00C714EB">
            <w:pPr>
              <w:pStyle w:val="TOC2"/>
            </w:pPr>
            <w:r>
              <w:t>Unlike most CVS-style characters, Gumball’s Custom Combo is more of a</w:t>
            </w:r>
            <w:r w:rsidR="003E1213">
              <w:t>n… Install, so to speak</w:t>
            </w:r>
            <w:r>
              <w:t>. Try doing a Super while in this state.</w:t>
            </w:r>
          </w:p>
        </w:tc>
      </w:tr>
      <w:tr w:rsidR="004E1FE3" w14:paraId="28D2DC22" w14:textId="77777777" w:rsidTr="00743BED">
        <w:trPr>
          <w:trHeight w:val="729"/>
          <w:jc w:val="center"/>
        </w:trPr>
        <w:tc>
          <w:tcPr>
            <w:tcW w:w="450" w:type="dxa"/>
          </w:tcPr>
          <w:p w14:paraId="568A683F" w14:textId="77777777" w:rsidR="004E1FE3" w:rsidRDefault="004E1FE3" w:rsidP="00B42643">
            <w:pPr>
              <w:pStyle w:val="NoSpacing"/>
            </w:pPr>
          </w:p>
        </w:tc>
        <w:tc>
          <w:tcPr>
            <w:tcW w:w="4228" w:type="dxa"/>
            <w:gridSpan w:val="5"/>
          </w:tcPr>
          <w:p w14:paraId="3FB64A8C" w14:textId="77777777" w:rsidR="004E1FE3" w:rsidRDefault="004E1FE3" w:rsidP="00EA50F5">
            <w:pPr>
              <w:pStyle w:val="Heading1"/>
              <w:rPr>
                <w:lang w:eastAsia="ja-JP"/>
              </w:rPr>
            </w:pPr>
            <w:r>
              <w:t>OVERVIEW</w:t>
            </w:r>
          </w:p>
        </w:tc>
        <w:tc>
          <w:tcPr>
            <w:tcW w:w="3782" w:type="dxa"/>
          </w:tcPr>
          <w:p w14:paraId="16CE2EAD" w14:textId="2435377F" w:rsidR="004E1FE3" w:rsidRDefault="00743BED" w:rsidP="00EA50F5">
            <w:pPr>
              <w:pStyle w:val="Heading1"/>
              <w:rPr>
                <w:lang w:eastAsia="ja-JP"/>
              </w:rPr>
            </w:pPr>
            <w:r>
              <w:rPr>
                <w:lang w:eastAsia="ja-JP"/>
              </w:rPr>
              <w:t>CREDITS</w:t>
            </w:r>
            <w:r w:rsidR="00BB24CD">
              <w:rPr>
                <w:lang w:eastAsia="ja-JP"/>
              </w:rPr>
              <w:t xml:space="preserve"> &amp; such</w:t>
            </w:r>
          </w:p>
        </w:tc>
        <w:tc>
          <w:tcPr>
            <w:tcW w:w="3060" w:type="dxa"/>
            <w:gridSpan w:val="3"/>
            <w:vMerge/>
            <w:shd w:val="clear" w:color="auto" w:fill="auto"/>
          </w:tcPr>
          <w:p w14:paraId="7EE16B00" w14:textId="77777777" w:rsidR="004E1FE3" w:rsidRDefault="004E1FE3" w:rsidP="00EA50F5">
            <w:pPr>
              <w:pStyle w:val="TOC2"/>
            </w:pPr>
          </w:p>
        </w:tc>
      </w:tr>
      <w:tr w:rsidR="00897E9B" w:rsidRPr="00897E9B" w14:paraId="73724B04" w14:textId="77777777" w:rsidTr="00743BED">
        <w:trPr>
          <w:trHeight w:val="144"/>
          <w:jc w:val="center"/>
        </w:trPr>
        <w:tc>
          <w:tcPr>
            <w:tcW w:w="450" w:type="dxa"/>
          </w:tcPr>
          <w:p w14:paraId="3C53C50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30" w:type="dxa"/>
            <w:shd w:val="clear" w:color="auto" w:fill="58B6C0" w:themeFill="accent2"/>
          </w:tcPr>
          <w:p w14:paraId="74B9FAEC" w14:textId="5B0ACD3A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58B6C0" w:themeFill="accent2"/>
          </w:tcPr>
          <w:p w14:paraId="1DDC331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58B6C0" w:themeFill="accent2"/>
          </w:tcPr>
          <w:p w14:paraId="23A09681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14:paraId="62BA9F97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829" w:type="dxa"/>
            <w:gridSpan w:val="2"/>
            <w:shd w:val="clear" w:color="auto" w:fill="58B6C0" w:themeFill="accent2"/>
          </w:tcPr>
          <w:p w14:paraId="2C893DB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4" w:type="dxa"/>
            <w:shd w:val="clear" w:color="auto" w:fill="auto"/>
          </w:tcPr>
          <w:p w14:paraId="2810A75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21F067A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1EC4801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14:paraId="286390A3" w14:textId="77777777" w:rsidTr="00743BED">
        <w:trPr>
          <w:trHeight w:val="3744"/>
          <w:jc w:val="center"/>
        </w:trPr>
        <w:tc>
          <w:tcPr>
            <w:tcW w:w="450" w:type="dxa"/>
          </w:tcPr>
          <w:p w14:paraId="02B4CACC" w14:textId="77777777" w:rsidR="00897E9B" w:rsidRPr="00EA50F5" w:rsidRDefault="00897E9B" w:rsidP="00B42643">
            <w:pPr>
              <w:pStyle w:val="NoSpacing"/>
              <w:rPr>
                <w:sz w:val="12"/>
              </w:rPr>
            </w:pPr>
          </w:p>
        </w:tc>
        <w:tc>
          <w:tcPr>
            <w:tcW w:w="3622" w:type="dxa"/>
            <w:gridSpan w:val="3"/>
            <w:shd w:val="clear" w:color="auto" w:fill="auto"/>
          </w:tcPr>
          <w:p w14:paraId="35E97CB3" w14:textId="27FD4A9D" w:rsidR="004E1FE3" w:rsidRDefault="00E64FD4" w:rsidP="004E1FE3">
            <w:r>
              <w:t>I am certain that a specific episode of TAWOG brought you here. That, and a demand for “decent” cartoon characters in MUGEN</w:t>
            </w:r>
            <w:r w:rsidR="004E1FE3">
              <w:t>.</w:t>
            </w:r>
            <w:r>
              <w:t xml:space="preserve"> As if Multiversus wasn’t enough.</w:t>
            </w:r>
          </w:p>
          <w:p w14:paraId="3641EAC1" w14:textId="597C6AD4" w:rsidR="00E64FD4" w:rsidRPr="00EA50F5" w:rsidRDefault="00E64FD4" w:rsidP="004E1FE3">
            <w:r>
              <w:t xml:space="preserve">This Gumball may be far from decent, being a CVS conversion from me, but at least he plays fun. His stubby normals </w:t>
            </w:r>
            <w:r w:rsidR="00814963">
              <w:t>is one thing</w:t>
            </w:r>
            <w:r>
              <w:t>, though</w:t>
            </w:r>
            <w:r w:rsidR="00A97085">
              <w:t>, for his unique mechanic lies in the Custom Combo system.</w:t>
            </w:r>
          </w:p>
        </w:tc>
        <w:tc>
          <w:tcPr>
            <w:tcW w:w="559" w:type="dxa"/>
            <w:vMerge/>
            <w:shd w:val="clear" w:color="auto" w:fill="auto"/>
          </w:tcPr>
          <w:p w14:paraId="19D7AC3B" w14:textId="77777777" w:rsidR="00897E9B" w:rsidRPr="00EA50F5" w:rsidRDefault="00897E9B" w:rsidP="00EA50F5">
            <w:pPr>
              <w:pStyle w:val="NoSpacing"/>
              <w:rPr>
                <w:sz w:val="12"/>
              </w:rPr>
            </w:pPr>
          </w:p>
        </w:tc>
        <w:tc>
          <w:tcPr>
            <w:tcW w:w="3829" w:type="dxa"/>
            <w:gridSpan w:val="2"/>
            <w:shd w:val="clear" w:color="auto" w:fill="auto"/>
          </w:tcPr>
          <w:p w14:paraId="711D39AA" w14:textId="6576F628" w:rsidR="00BB24CD" w:rsidRDefault="00743BED" w:rsidP="00743BED">
            <w:r w:rsidRPr="00BB24CD">
              <w:rPr>
                <w:b/>
                <w:bCs/>
              </w:rPr>
              <w:t>Base character</w:t>
            </w:r>
            <w:r>
              <w:t xml:space="preserve"> – </w:t>
            </w:r>
            <w:r w:rsidR="00B47308">
              <w:t>(Gumball) Cattigan619, MGSSJ2 (ed)</w:t>
            </w:r>
            <w:r>
              <w:br/>
            </w:r>
            <w:r w:rsidRPr="00BB24CD">
              <w:rPr>
                <w:b/>
                <w:bCs/>
              </w:rPr>
              <w:t>Template</w:t>
            </w:r>
            <w:r>
              <w:t xml:space="preserve"> – POTS/DivineWolf, Memo</w:t>
            </w:r>
            <w:r>
              <w:br/>
            </w:r>
            <w:r w:rsidRPr="00BB24CD">
              <w:rPr>
                <w:b/>
                <w:bCs/>
              </w:rPr>
              <w:t>Voice source</w:t>
            </w:r>
            <w:r>
              <w:t xml:space="preserve"> – </w:t>
            </w:r>
            <w:r w:rsidR="00B47308">
              <w:t>Gumball himself (TAWOG)</w:t>
            </w:r>
            <w:r>
              <w:br/>
            </w:r>
            <w:r w:rsidRPr="00BB24CD">
              <w:rPr>
                <w:b/>
                <w:bCs/>
              </w:rPr>
              <w:t>Code assets</w:t>
            </w:r>
            <w:r>
              <w:t xml:space="preserve"> – the_none,</w:t>
            </w:r>
            <w:r w:rsidR="006224D8">
              <w:t xml:space="preserve"> Mr. Ansatsuken,</w:t>
            </w:r>
            <w:r>
              <w:t xml:space="preserve"> </w:t>
            </w:r>
            <w:r w:rsidR="00EB2D81">
              <w:t>Cattigan619, MGSSJ2</w:t>
            </w:r>
            <w:r w:rsidR="00BB24CD">
              <w:t>, POTS</w:t>
            </w:r>
            <w:r w:rsidR="008C4105">
              <w:t>, Infinite</w:t>
            </w:r>
          </w:p>
          <w:p w14:paraId="0026A3E9" w14:textId="3CA00173" w:rsidR="00BB24CD" w:rsidRPr="00EA50F5" w:rsidRDefault="00BB24CD" w:rsidP="00743BED">
            <w:r w:rsidRPr="00BB24CD">
              <w:rPr>
                <w:b/>
                <w:bCs/>
              </w:rPr>
              <w:t>SPECIAL THANKS</w:t>
            </w:r>
            <w:r>
              <w:t xml:space="preserve"> to </w:t>
            </w:r>
            <w:r w:rsidRPr="005A76DC">
              <w:rPr>
                <w:i/>
                <w:iCs/>
              </w:rPr>
              <w:t>Elecbyte</w:t>
            </w:r>
            <w:r>
              <w:t>,</w:t>
            </w:r>
            <w:r w:rsidR="002264D6">
              <w:t xml:space="preserve"> for making MUGEN.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656AD858" w14:textId="0E92023E" w:rsidR="00897E9B" w:rsidRPr="00C714EB" w:rsidRDefault="00BB24CD" w:rsidP="00C714EB">
            <w:pPr>
              <w:pStyle w:val="TOC1"/>
            </w:pPr>
            <w:r>
              <w:t>find me</w:t>
            </w:r>
            <w:r w:rsidR="002264D6">
              <w:t xml:space="preserve"> at…</w:t>
            </w:r>
          </w:p>
          <w:p w14:paraId="7C74D02F" w14:textId="372010FE" w:rsidR="00897E9B" w:rsidRPr="002264D6" w:rsidRDefault="002264D6" w:rsidP="00C714EB">
            <w:pPr>
              <w:pStyle w:val="TOC2"/>
            </w:pPr>
            <w:r w:rsidRPr="002264D6">
              <w:rPr>
                <w:b/>
                <w:bCs/>
                <w:sz w:val="22"/>
                <w:szCs w:val="28"/>
              </w:rPr>
              <w:t xml:space="preserve">Discord: </w:t>
            </w:r>
            <w:r>
              <w:rPr>
                <w:b/>
                <w:bCs/>
              </w:rPr>
              <w:br/>
            </w:r>
            <w:r>
              <w:t>JStudios</w:t>
            </w:r>
            <w:r w:rsidR="00F408F8">
              <w:t>_</w:t>
            </w:r>
            <w:r>
              <w:t>2k#6177</w:t>
            </w:r>
            <w:r>
              <w:br/>
            </w:r>
            <w:r w:rsidRPr="002264D6">
              <w:rPr>
                <w:b/>
                <w:bCs/>
                <w:sz w:val="22"/>
                <w:szCs w:val="28"/>
              </w:rPr>
              <w:t>IG (defunct):</w:t>
            </w:r>
            <w:r>
              <w:rPr>
                <w:b/>
                <w:bCs/>
              </w:rPr>
              <w:br/>
            </w:r>
            <w:r>
              <w:t>@jstudios.2k</w:t>
            </w:r>
            <w:r>
              <w:br/>
            </w:r>
            <w:r>
              <w:rPr>
                <w:b/>
                <w:bCs/>
                <w:sz w:val="22"/>
                <w:szCs w:val="28"/>
              </w:rPr>
              <w:t>Reddit</w:t>
            </w:r>
            <w:r w:rsidRPr="002264D6">
              <w:rPr>
                <w:b/>
                <w:bCs/>
                <w:sz w:val="22"/>
                <w:szCs w:val="28"/>
              </w:rPr>
              <w:t>:</w:t>
            </w:r>
            <w:r>
              <w:rPr>
                <w:b/>
                <w:bCs/>
              </w:rPr>
              <w:br/>
            </w:r>
            <w:r>
              <w:t>u/JStudios2k</w:t>
            </w:r>
          </w:p>
        </w:tc>
      </w:tr>
    </w:tbl>
    <w:p w14:paraId="6A892A7E" w14:textId="77777777" w:rsidR="002D2DDF" w:rsidRDefault="002D2DDF" w:rsidP="002D2DDF">
      <w:pPr>
        <w:pStyle w:val="NoSpacing"/>
        <w:rPr>
          <w:b/>
          <w:bCs/>
          <w:sz w:val="14"/>
          <w:lang w:val="en-ID"/>
        </w:rPr>
        <w:sectPr w:rsidR="002D2DDF" w:rsidSect="0019013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360" w:right="360" w:bottom="360" w:left="360" w:header="288" w:footer="432" w:gutter="0"/>
          <w:cols w:space="720"/>
          <w:titlePg/>
          <w:docGrid w:linePitch="360"/>
        </w:sectPr>
      </w:pPr>
    </w:p>
    <w:p w14:paraId="751EA884" w14:textId="41E48D26" w:rsidR="00372851" w:rsidRDefault="00372851" w:rsidP="00372851">
      <w:pPr>
        <w:pStyle w:val="Heading1"/>
      </w:pPr>
      <w:r>
        <w:lastRenderedPageBreak/>
        <w:t>MOVELIST</w:t>
      </w:r>
    </w:p>
    <w:tbl>
      <w:tblPr>
        <w:tblW w:w="165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11870"/>
      </w:tblGrid>
      <w:tr w:rsidR="002D2DDF" w:rsidRPr="002D2DDF" w14:paraId="338AD84C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31F77" w14:textId="77777777" w:rsidR="002D2DDF" w:rsidRPr="002D2DDF" w:rsidRDefault="002D2DDF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Normal Throws</w:t>
            </w:r>
          </w:p>
        </w:tc>
      </w:tr>
      <w:tr w:rsidR="002D2DDF" w:rsidRPr="002D2DDF" w14:paraId="5DDBC9BE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89AB2" w14:textId="39B741F4" w:rsidR="002D2DDF" w:rsidRPr="002D2DDF" w:rsidRDefault="00AF6F73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Gumball Breaker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AA655" w14:textId="720C15CF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6AB41B" wp14:editId="058C4A53">
                  <wp:extent cx="474980" cy="474980"/>
                  <wp:effectExtent l="0" t="0" r="0" b="0"/>
                  <wp:docPr id="1082" name="Picture 108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3F06FA" wp14:editId="288F3BD8">
                  <wp:extent cx="474980" cy="474980"/>
                  <wp:effectExtent l="0" t="0" r="1270" b="0"/>
                  <wp:docPr id="930" name="Picture 93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FBA6D2" wp14:editId="3041CAE7">
                  <wp:extent cx="425450" cy="425450"/>
                  <wp:effectExtent l="0" t="0" r="0" b="0"/>
                  <wp:docPr id="929" name="Picture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19FCAC" wp14:editId="5DFF3F47">
                  <wp:extent cx="425450" cy="42545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B27BD1B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76712" w14:textId="34821CFD" w:rsidR="002D2DDF" w:rsidRPr="002D2DDF" w:rsidRDefault="00AF6F73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Gumball Somersault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13415" w14:textId="07F494B4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CF97C41" wp14:editId="1A20B2AA">
                  <wp:extent cx="474980" cy="474980"/>
                  <wp:effectExtent l="0" t="0" r="0" b="0"/>
                  <wp:docPr id="1083" name="Picture 108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72F08E" wp14:editId="1B837EC2">
                  <wp:extent cx="474980" cy="474980"/>
                  <wp:effectExtent l="0" t="0" r="1270" b="0"/>
                  <wp:docPr id="1084" name="Picture 108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925D8B" wp14:editId="362E0A52">
                  <wp:extent cx="439420" cy="418465"/>
                  <wp:effectExtent l="0" t="0" r="0" b="635"/>
                  <wp:docPr id="925" name="Picture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B90508" wp14:editId="3102B848">
                  <wp:extent cx="439420" cy="418465"/>
                  <wp:effectExtent l="0" t="0" r="0" b="635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CC9F613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867B" w14:textId="3253B6CC" w:rsidR="002D2DDF" w:rsidRPr="002D2DDF" w:rsidRDefault="00372851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372851">
              <w:rPr>
                <w:b/>
                <w:bCs/>
                <w:sz w:val="22"/>
                <w:szCs w:val="40"/>
                <w:lang w:val="en-ID"/>
              </w:rPr>
              <w:t>System Moves</w:t>
            </w:r>
          </w:p>
        </w:tc>
      </w:tr>
      <w:tr w:rsidR="00372851" w:rsidRPr="002D2DDF" w14:paraId="4893D95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0A167D" w14:textId="3A2B3948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0"/>
                <w:szCs w:val="36"/>
                <w:lang w:val="en-ID"/>
              </w:rPr>
              <w:t>Evasion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0DB2DF" w14:textId="0FF77A7C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8D8F8F5" wp14:editId="1DE0FDCE">
                  <wp:extent cx="474980" cy="474980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42298BA" wp14:editId="5E49DB74">
                  <wp:extent cx="474980" cy="474980"/>
                  <wp:effectExtent l="0" t="0" r="0" b="0"/>
                  <wp:docPr id="1086" name="Picture 108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74E0B5" wp14:editId="68DD6B59">
                  <wp:extent cx="474980" cy="474980"/>
                  <wp:effectExtent l="0" t="0" r="1270" b="0"/>
                  <wp:docPr id="1087" name="Picture 108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2D2DDF">
              <w:rPr>
                <w:sz w:val="20"/>
                <w:szCs w:val="36"/>
                <w:lang w:val="en-ID"/>
              </w:rPr>
              <w:t xml:space="preserve"> 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276DD19" wp14:editId="150CD15D">
                  <wp:extent cx="425450" cy="425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4EAF3" w:themeFill="accent1" w:themeFillTint="33"/>
                <w:lang w:val="en-ID"/>
              </w:rPr>
              <w:t>L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27C8A8FD" wp14:editId="5807C155">
                  <wp:extent cx="439420" cy="4184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4ECEF" w:themeFill="accent2" w:themeFillTint="40"/>
                <w:lang w:val="en-ID"/>
              </w:rPr>
              <w:t>L</w:t>
            </w:r>
          </w:p>
        </w:tc>
      </w:tr>
      <w:tr w:rsidR="00372851" w:rsidRPr="002D2DDF" w14:paraId="51C31F64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4D16C" w14:textId="4AA7EE63" w:rsidR="00372851" w:rsidRPr="00372851" w:rsidRDefault="00A2173B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Charge</w:t>
            </w:r>
            <w:r w:rsidR="005E7144">
              <w:rPr>
                <w:sz w:val="22"/>
                <w:szCs w:val="40"/>
                <w:lang w:val="en-ID"/>
              </w:rPr>
              <w:t xml:space="preserve"> Attack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92FB64" w14:textId="7BC2ED00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8D80086" wp14:editId="71990452">
                  <wp:extent cx="4254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9D5E7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647B05B" wp14:editId="5745628E">
                  <wp:extent cx="439420" cy="4184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BDADF" w:themeFill="accent2" w:themeFillTint="80"/>
                <w:lang w:val="en-ID"/>
              </w:rPr>
              <w:t>M</w:t>
            </w:r>
          </w:p>
        </w:tc>
      </w:tr>
      <w:tr w:rsidR="00372851" w:rsidRPr="002D2DDF" w14:paraId="5F616FE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20522" w14:textId="528D4ECB" w:rsidR="00372851" w:rsidRPr="001815D2" w:rsidRDefault="00372851" w:rsidP="00372851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t>Custom Combo</w:t>
            </w:r>
            <w:r w:rsidR="001815D2">
              <w:rPr>
                <w:sz w:val="22"/>
                <w:szCs w:val="40"/>
                <w:lang w:val="en-ID"/>
              </w:rPr>
              <w:t xml:space="preserve"> </w:t>
            </w:r>
            <w:r w:rsidR="001815D2">
              <w:rPr>
                <w:b/>
                <w:bCs/>
                <w:sz w:val="22"/>
                <w:szCs w:val="40"/>
                <w:lang w:val="en-ID"/>
              </w:rPr>
              <w:t>[Get Transform]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FDB01" w14:textId="6AED5F38" w:rsidR="00372851" w:rsidRPr="002D2DDF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9223D0" wp14:editId="22CEB8F0">
                  <wp:extent cx="425450" cy="425450"/>
                  <wp:effectExtent l="0" t="0" r="0" b="0"/>
                  <wp:docPr id="923" name="Picture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E74CA1E" wp14:editId="076F0797">
                  <wp:extent cx="439420" cy="418465"/>
                  <wp:effectExtent l="0" t="0" r="0" b="635"/>
                  <wp:docPr id="922" name="Picture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1C8CF" w:themeFill="accent2" w:themeFillTint="BF"/>
                <w:lang w:val="en-ID"/>
              </w:rPr>
              <w:t>H</w:t>
            </w:r>
            <w:r w:rsidR="00DB003F" w:rsidRPr="002D2DDF">
              <w:rPr>
                <w:rFonts w:hint="eastAsia"/>
                <w:sz w:val="22"/>
                <w:szCs w:val="40"/>
                <w:lang w:val="en-ID"/>
              </w:rPr>
              <w:t>(</w:t>
            </w:r>
            <w:r w:rsidR="00DB003F">
              <w:rPr>
                <w:sz w:val="22"/>
                <w:szCs w:val="40"/>
                <w:lang w:val="en-ID"/>
              </w:rPr>
              <w:t>GRANTS TRANSFORM STATUS</w:t>
            </w:r>
            <w:r w:rsidR="00DB003F" w:rsidRPr="002D2DDF">
              <w:rPr>
                <w:rFonts w:hint="eastAsia"/>
                <w:sz w:val="22"/>
                <w:szCs w:val="40"/>
                <w:lang w:val="en-ID"/>
              </w:rPr>
              <w:t>)</w:t>
            </w:r>
          </w:p>
        </w:tc>
      </w:tr>
      <w:tr w:rsidR="00372851" w:rsidRPr="002D2DDF" w14:paraId="37AA624D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678CB" w14:textId="3144BC75" w:rsidR="00372851" w:rsidRPr="00372851" w:rsidRDefault="006E3A2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Zero Counter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4C36F" w14:textId="584A2C2D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3F16852" wp14:editId="0465FC54">
                  <wp:extent cx="475200" cy="475200"/>
                  <wp:effectExtent l="0" t="0" r="0" b="0"/>
                  <wp:docPr id="1088" name="Picture 1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D643DF7" wp14:editId="79A9F628">
                  <wp:extent cx="425450" cy="425450"/>
                  <wp:effectExtent l="0" t="0" r="0" b="0"/>
                  <wp:docPr id="1090" name="Picture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E3A2D"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="006E3A2D"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08DA353" wp14:editId="44BF83FD">
                  <wp:extent cx="439420" cy="418465"/>
                  <wp:effectExtent l="0" t="0" r="0" b="635"/>
                  <wp:docPr id="1091" name="Picture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851" w:rsidRPr="002D2DDF" w14:paraId="68C9E839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31B3C2" w14:textId="77777777" w:rsidR="00372851" w:rsidRPr="002D2DDF" w:rsidRDefault="00372851" w:rsidP="00372851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Unique Attacks</w:t>
            </w:r>
          </w:p>
        </w:tc>
      </w:tr>
      <w:tr w:rsidR="008A7209" w:rsidRPr="002D2DDF" w14:paraId="467406D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7E855D" w14:textId="5015C3BB" w:rsidR="008A7209" w:rsidRDefault="00A66D6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Snarky</w:t>
            </w:r>
            <w:r w:rsidR="00D8679C">
              <w:rPr>
                <w:sz w:val="22"/>
                <w:szCs w:val="40"/>
                <w:lang w:val="en-ID"/>
              </w:rPr>
              <w:t xml:space="preserve"> </w:t>
            </w:r>
            <w:r w:rsidR="00300659">
              <w:rPr>
                <w:sz w:val="22"/>
                <w:szCs w:val="40"/>
                <w:lang w:val="en-ID"/>
              </w:rPr>
              <w:t>Facepalm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F1560" w14:textId="08619401" w:rsidR="008A7209" w:rsidRPr="00372851" w:rsidRDefault="008A7209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2778C9C" wp14:editId="7ED208D7">
                  <wp:extent cx="474980" cy="474980"/>
                  <wp:effectExtent l="0" t="0" r="0" b="0"/>
                  <wp:docPr id="39" name="Picture 3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BFA4057" wp14:editId="5A832A1D">
                  <wp:extent cx="425450" cy="4254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4EAF3" w:themeFill="accent1" w:themeFillTint="33"/>
                <w:lang w:val="en-ID"/>
              </w:rPr>
              <w:t>L</w:t>
            </w:r>
          </w:p>
        </w:tc>
      </w:tr>
      <w:tr w:rsidR="00372851" w:rsidRPr="002D2DDF" w14:paraId="4A53844C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ECF3D" w14:textId="1063F846" w:rsidR="00372851" w:rsidRPr="002D2DDF" w:rsidRDefault="005A5B34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Uncanny</w:t>
            </w:r>
            <w:r w:rsidR="00E01188">
              <w:rPr>
                <w:sz w:val="22"/>
                <w:szCs w:val="40"/>
                <w:lang w:val="en-ID"/>
              </w:rPr>
              <w:t xml:space="preserve"> Snapper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104D7" w14:textId="6CC43C6D" w:rsidR="00372851" w:rsidRPr="002D2DDF" w:rsidRDefault="0080665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F4F009B" wp14:editId="54D7206F">
                  <wp:extent cx="474980" cy="474980"/>
                  <wp:effectExtent l="0" t="0" r="1270" b="0"/>
                  <wp:docPr id="32" name="Picture 3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C043244" wp14:editId="280942C8">
                  <wp:extent cx="425450" cy="4254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9D5E7" w:themeFill="accent1" w:themeFillTint="66"/>
                <w:lang w:val="en-ID"/>
              </w:rPr>
              <w:t>M</w:t>
            </w:r>
          </w:p>
        </w:tc>
      </w:tr>
      <w:tr w:rsidR="0080665D" w:rsidRPr="002D2DDF" w14:paraId="45720E4B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390A3" w14:textId="6A79291E" w:rsidR="0080665D" w:rsidRDefault="005C5DA9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Sun</w:t>
            </w:r>
            <w:r w:rsidR="007D3205">
              <w:rPr>
                <w:sz w:val="22"/>
                <w:szCs w:val="40"/>
                <w:lang w:val="en-ID"/>
              </w:rPr>
              <w:t>walk Headbutt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80921C" w14:textId="0576E350" w:rsidR="0080665D" w:rsidRPr="00372851" w:rsidRDefault="0080665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90717E" wp14:editId="475EBCC6">
                  <wp:extent cx="474980" cy="474980"/>
                  <wp:effectExtent l="0" t="0" r="1270" b="0"/>
                  <wp:docPr id="34" name="Picture 3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CFB2598" wp14:editId="09DE052A">
                  <wp:extent cx="425450" cy="42545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</w:p>
        </w:tc>
      </w:tr>
      <w:tr w:rsidR="004C2465" w:rsidRPr="002D2DDF" w14:paraId="0EAC62DC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52ABC0" w14:textId="66B0DA45" w:rsidR="004C2465" w:rsidRDefault="004C2465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Kungfool Fighting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93DDAF" w14:textId="3F14218B" w:rsidR="004C2465" w:rsidRPr="00372851" w:rsidRDefault="004C2465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257A858" wp14:editId="77E1D915">
                  <wp:extent cx="425450" cy="425450"/>
                  <wp:effectExtent l="0" t="0" r="0" b="0"/>
                  <wp:docPr id="934" name="Picture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9D5E7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E5205C6" wp14:editId="1BB4532D">
                  <wp:extent cx="474980" cy="474980"/>
                  <wp:effectExtent l="0" t="0" r="0" b="0"/>
                  <wp:docPr id="935" name="Picture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FE79B71" wp14:editId="234343CD">
                  <wp:extent cx="425450" cy="425450"/>
                  <wp:effectExtent l="0" t="0" r="0" b="0"/>
                  <wp:docPr id="936" name="Picture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</w:p>
        </w:tc>
      </w:tr>
      <w:tr w:rsidR="006E3A2D" w:rsidRPr="002D2DDF" w14:paraId="3ED690A7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7296F" w14:textId="7E5AFB6F" w:rsidR="006E3A2D" w:rsidRPr="002D2DDF" w:rsidRDefault="00617697" w:rsidP="006E3A2D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Daylight Robbery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B04DF" w14:textId="26BCEB2B" w:rsidR="006E3A2D" w:rsidRPr="002D2DDF" w:rsidRDefault="006E3A2D" w:rsidP="006E3A2D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F9A5912" wp14:editId="6F57DDEE">
                  <wp:extent cx="425450" cy="425450"/>
                  <wp:effectExtent l="0" t="0" r="0" b="0"/>
                  <wp:docPr id="1094" name="Picture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9D5E7" w:themeFill="accent1" w:themeFillTint="66"/>
                <w:lang w:val="en-ID"/>
              </w:rPr>
              <w:t>M</w:t>
            </w:r>
            <w:r w:rsidR="00E1170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CC58751" wp14:editId="70E511DA">
                  <wp:extent cx="474980" cy="474980"/>
                  <wp:effectExtent l="0" t="0" r="0" b="0"/>
                  <wp:docPr id="1095" name="Picture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1170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D49AA64" wp14:editId="4E1A8D74">
                  <wp:extent cx="425450" cy="425450"/>
                  <wp:effectExtent l="0" t="0" r="0" b="0"/>
                  <wp:docPr id="1096" name="Picture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0665D"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  <w:r w:rsidR="0080665D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8969914" wp14:editId="047B608C">
                  <wp:extent cx="474980" cy="4749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0665D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1A18049" wp14:editId="7BC321BE">
                  <wp:extent cx="439420" cy="418465"/>
                  <wp:effectExtent l="0" t="0" r="0" b="63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0665D" w:rsidRPr="002D2DDF">
              <w:rPr>
                <w:rFonts w:hint="eastAsia"/>
                <w:b/>
                <w:bCs/>
                <w:sz w:val="22"/>
                <w:szCs w:val="40"/>
                <w:shd w:val="clear" w:color="auto" w:fill="81C8CF" w:themeFill="accent2" w:themeFillTint="BF"/>
                <w:lang w:val="en-ID"/>
              </w:rPr>
              <w:t>H</w:t>
            </w:r>
          </w:p>
        </w:tc>
      </w:tr>
      <w:tr w:rsidR="000C32A4" w:rsidRPr="002D2DDF" w14:paraId="5FD0CB8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C11A5" w14:textId="36E6F856" w:rsidR="000C32A4" w:rsidRPr="000C32A4" w:rsidRDefault="000C32A4" w:rsidP="006E3A2D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Skyrocketeer </w:t>
            </w:r>
            <w:r>
              <w:rPr>
                <w:b/>
                <w:bCs/>
                <w:sz w:val="22"/>
                <w:szCs w:val="40"/>
                <w:lang w:val="en-ID"/>
              </w:rPr>
              <w:t>[Transform]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1D9B04" w14:textId="35B5111D" w:rsidR="000C32A4" w:rsidRPr="00372851" w:rsidRDefault="0059701C" w:rsidP="006E3A2D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CUSTOM COMBO)</w:t>
            </w:r>
            <w:r w:rsidR="000C32A4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EC8E42C" wp14:editId="084A0D55">
                  <wp:extent cx="474980" cy="474980"/>
                  <wp:effectExtent l="0" t="0" r="0" b="1270"/>
                  <wp:docPr id="909" name="Picture 90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C32A4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0C32A4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5E445B" wp14:editId="287142E2">
                  <wp:extent cx="425450" cy="425450"/>
                  <wp:effectExtent l="0" t="0" r="0" b="0"/>
                  <wp:docPr id="910" name="Picture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C32A4"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</w:p>
        </w:tc>
      </w:tr>
      <w:tr w:rsidR="0031374A" w:rsidRPr="002D2DDF" w14:paraId="2EBF092B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DCF86" w14:textId="77777777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Special Moves</w:t>
            </w:r>
          </w:p>
        </w:tc>
      </w:tr>
      <w:tr w:rsidR="0031374A" w:rsidRPr="002D2DDF" w14:paraId="3ED5F94D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F8704" w14:textId="001E8561" w:rsidR="0031374A" w:rsidRPr="002D2DDF" w:rsidRDefault="00253A5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Diss Hadouken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FF5905C" wp14:editId="4D5F976F">
                  <wp:extent cx="474980" cy="474980"/>
                  <wp:effectExtent l="0" t="0" r="1270" b="0"/>
                  <wp:docPr id="886" name="Picture 88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BA0D6" w14:textId="664024B7" w:rsidR="0031374A" w:rsidRPr="002D2DDF" w:rsidRDefault="00253A5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B81D982" wp14:editId="19E32BC6">
                  <wp:extent cx="476250" cy="4762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FF7B7B3" wp14:editId="795C1CC5">
                  <wp:extent cx="425450" cy="425450"/>
                  <wp:effectExtent l="0" t="0" r="0" b="0"/>
                  <wp:docPr id="883" name="Picture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74A" w:rsidRPr="002D2DDF" w14:paraId="2C7A6C09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9C45C" w14:textId="32FD2197" w:rsidR="0031374A" w:rsidRPr="002D2DDF" w:rsidRDefault="008E4044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Sure, You Can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7B530F4" wp14:editId="5F8CBB8A">
                  <wp:extent cx="474980" cy="474980"/>
                  <wp:effectExtent l="0" t="0" r="1270" b="0"/>
                  <wp:docPr id="881" name="Picture 881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EB88B" w14:textId="559C5A72" w:rsidR="0031374A" w:rsidRPr="002D2DDF" w:rsidRDefault="0031374A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C1E7481" wp14:editId="6471497E">
                  <wp:extent cx="457200" cy="457200"/>
                  <wp:effectExtent l="0" t="0" r="0" b="0"/>
                  <wp:docPr id="1155" name="Picture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8E4044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46BB2D" wp14:editId="36879F8A">
                  <wp:extent cx="425450" cy="42545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74A" w:rsidRPr="002D2DDF" w14:paraId="28C5144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F704E" w14:textId="21636417" w:rsidR="0031374A" w:rsidRPr="002D2DDF" w:rsidRDefault="00B20A41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High End Senpuukyaku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196FFC" wp14:editId="57A845CF">
                  <wp:extent cx="474980" cy="474980"/>
                  <wp:effectExtent l="0" t="0" r="1270" b="0"/>
                  <wp:docPr id="876" name="Picture 87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 87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454C6" w14:textId="721B7A74" w:rsidR="0031374A" w:rsidRPr="002D2DDF" w:rsidRDefault="0031374A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DA24023" wp14:editId="248339C3">
                  <wp:extent cx="474980" cy="474980"/>
                  <wp:effectExtent l="0" t="0" r="0" b="1270"/>
                  <wp:docPr id="1160" name="Picture 1160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 descr="Ic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42EA1C9" wp14:editId="3044CBF2">
                  <wp:extent cx="439420" cy="418465"/>
                  <wp:effectExtent l="0" t="0" r="0" b="635"/>
                  <wp:docPr id="873" name="Picture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6D7" w:rsidRPr="002D2DDF" w14:paraId="77F569F8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6D3F9" w14:textId="4CEBE20C" w:rsidR="004046D7" w:rsidRDefault="004046D7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Flying Taekwondork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D99DE1" wp14:editId="3E8A81B4">
                  <wp:extent cx="474980" cy="474980"/>
                  <wp:effectExtent l="0" t="0" r="1270" b="0"/>
                  <wp:docPr id="42" name="Picture 4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 87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DEF1F8" w14:textId="72F14464" w:rsidR="004046D7" w:rsidRPr="00372851" w:rsidRDefault="004046D7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JUMP)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8FD9C49" wp14:editId="5461504B">
                  <wp:extent cx="474980" cy="474980"/>
                  <wp:effectExtent l="0" t="0" r="0" b="1270"/>
                  <wp:docPr id="43" name="Picture 43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 descr="Ic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4523ACB" wp14:editId="51A646A7">
                  <wp:extent cx="439420" cy="418465"/>
                  <wp:effectExtent l="0" t="0" r="0" b="63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4A9" w:rsidRPr="002D2DDF" w14:paraId="4486FA1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4BDA1A" w14:textId="572D82D0" w:rsidR="009564A9" w:rsidRDefault="00060FB5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Gum Retsu Ken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D4AD19D" wp14:editId="7A58543D">
                  <wp:extent cx="474980" cy="474980"/>
                  <wp:effectExtent l="0" t="0" r="1270" b="0"/>
                  <wp:docPr id="47" name="Picture 47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 87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FAC5E7" w14:textId="6A6EC374" w:rsidR="009564A9" w:rsidRDefault="00060FB5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4AA0E6B7" wp14:editId="198F50C4">
                  <wp:extent cx="481330" cy="48133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64D1B26" wp14:editId="47174AC2">
                  <wp:extent cx="439420" cy="418465"/>
                  <wp:effectExtent l="0" t="0" r="0" b="63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74A" w:rsidRPr="002D2DDF" w14:paraId="2A294EAC" w14:textId="77777777" w:rsidTr="002D2DDF"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AD0CE" w14:textId="37A9B99B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b/>
                <w:bCs/>
                <w:sz w:val="22"/>
                <w:szCs w:val="40"/>
                <w:lang w:val="en-ID"/>
              </w:rPr>
              <w:t>Super Moves</w:t>
            </w:r>
          </w:p>
        </w:tc>
      </w:tr>
      <w:tr w:rsidR="0031374A" w:rsidRPr="002D2DDF" w14:paraId="7432DF3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BDC2D" w14:textId="416E0D2C" w:rsidR="0031374A" w:rsidRPr="002D2DDF" w:rsidRDefault="00134869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The Fridge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A6CF5" w14:textId="446C92B1" w:rsidR="0031374A" w:rsidRPr="002D2DDF" w:rsidRDefault="00134869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77BE7015" wp14:editId="5FDED29C">
                  <wp:extent cx="476250" cy="4762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9BB9298" wp14:editId="7BF38FB5">
                  <wp:extent cx="476250" cy="47625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4461FA" wp14:editId="1E6F66D9">
                  <wp:extent cx="425450" cy="425450"/>
                  <wp:effectExtent l="0" t="0" r="0" b="0"/>
                  <wp:docPr id="898" name="Picture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  <w:tr w:rsidR="00134869" w:rsidRPr="002D2DDF" w14:paraId="4EBBD6B3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3F2ED7" w14:textId="2F9B8DD0" w:rsidR="00134869" w:rsidRPr="00134869" w:rsidRDefault="00134869" w:rsidP="00134869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The Skull </w:t>
            </w:r>
            <w:r>
              <w:rPr>
                <w:b/>
                <w:bCs/>
                <w:sz w:val="22"/>
                <w:szCs w:val="40"/>
                <w:lang w:val="en-ID"/>
              </w:rPr>
              <w:t>[Transform]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F4BB22" w14:textId="573E7B2E" w:rsidR="00134869" w:rsidRDefault="00134869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CUSTOM COMBO)</w:t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45D56DB8" wp14:editId="27DEF2CD">
                  <wp:extent cx="476250" cy="47625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F157CD6" wp14:editId="6662F9D4">
                  <wp:extent cx="476250" cy="476250"/>
                  <wp:effectExtent l="0" t="0" r="0" b="0"/>
                  <wp:docPr id="896" name="Picture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A294AB" wp14:editId="5D2E3185">
                  <wp:extent cx="425450" cy="425450"/>
                  <wp:effectExtent l="0" t="0" r="0" b="0"/>
                  <wp:docPr id="899" name="Picture 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  <w:tr w:rsidR="00134869" w:rsidRPr="002D2DDF" w14:paraId="23B59E1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8920C" w14:textId="0E1BB816" w:rsidR="00134869" w:rsidRPr="002D2DDF" w:rsidRDefault="00233096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The Flower </w:t>
            </w:r>
            <w:r>
              <w:rPr>
                <w:b/>
                <w:bCs/>
                <w:sz w:val="22"/>
                <w:szCs w:val="40"/>
                <w:lang w:val="en-ID"/>
              </w:rPr>
              <w:t>[Transform]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D78FD4" w14:textId="6F4D6241" w:rsidR="00134869" w:rsidRPr="00372851" w:rsidRDefault="00134869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575638BA" wp14:editId="2A2B2BE7">
                  <wp:extent cx="474980" cy="474980"/>
                  <wp:effectExtent l="0" t="0" r="0" b="0"/>
                  <wp:docPr id="1168" name="Picture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096">
              <w:drawing>
                <wp:inline distT="0" distB="0" distL="0" distR="0" wp14:anchorId="06BF3F18" wp14:editId="71E42959">
                  <wp:extent cx="457200" cy="457200"/>
                  <wp:effectExtent l="0" t="0" r="0" b="0"/>
                  <wp:docPr id="904" name="Picture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233096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533BEE" wp14:editId="012EFEB1">
                  <wp:extent cx="439420" cy="418465"/>
                  <wp:effectExtent l="0" t="0" r="0" b="635"/>
                  <wp:docPr id="900" name="Picture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3096">
              <w:rPr>
                <w:sz w:val="22"/>
                <w:szCs w:val="40"/>
                <w:lang w:val="en-ID"/>
              </w:rPr>
              <w:t xml:space="preserve"> (PROPERTIES CHANGE DURING CUSTOM COMBO)</w:t>
            </w:r>
          </w:p>
        </w:tc>
      </w:tr>
      <w:tr w:rsidR="00562C55" w:rsidRPr="002D2DDF" w14:paraId="144ED5BD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957915" w14:textId="5DCB665D" w:rsidR="00562C55" w:rsidRPr="00BD5CD7" w:rsidRDefault="00562C55" w:rsidP="00134869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THE WORLD</w:t>
            </w:r>
            <w:r w:rsidR="00BD5CD7">
              <w:rPr>
                <w:sz w:val="22"/>
                <w:szCs w:val="40"/>
                <w:lang w:val="en-ID"/>
              </w:rPr>
              <w:t xml:space="preserve"> </w:t>
            </w:r>
            <w:r w:rsidR="00BD5CD7">
              <w:rPr>
                <w:b/>
                <w:bCs/>
                <w:sz w:val="22"/>
                <w:szCs w:val="40"/>
                <w:lang w:val="en-ID"/>
              </w:rPr>
              <w:t>[Transform]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52DF56" w14:textId="59C6B519" w:rsidR="00562C55" w:rsidRDefault="00562C55" w:rsidP="00134869">
            <w:pPr>
              <w:pStyle w:val="NoSpacing"/>
            </w:pPr>
            <w:r>
              <w:rPr>
                <w:sz w:val="22"/>
                <w:szCs w:val="40"/>
                <w:lang w:val="en-ID"/>
              </w:rPr>
              <w:t>(DURING CUSTOM COMBO)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1B37D4D" wp14:editId="33AF9074">
                  <wp:extent cx="474980" cy="474980"/>
                  <wp:effectExtent l="0" t="0" r="0" b="1270"/>
                  <wp:docPr id="905" name="Picture 905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56CBB62" wp14:editId="075D517B">
                  <wp:extent cx="474980" cy="474980"/>
                  <wp:effectExtent l="0" t="0" r="0" b="1270"/>
                  <wp:docPr id="906" name="Picture 90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AEF2172" wp14:editId="52E2E44F">
                  <wp:extent cx="425450" cy="425450"/>
                  <wp:effectExtent l="0" t="0" r="0" b="0"/>
                  <wp:docPr id="907" name="Picture 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FC0DB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55D98FE" wp14:editId="52C3307F">
                  <wp:extent cx="439420" cy="418465"/>
                  <wp:effectExtent l="0" t="0" r="0" b="635"/>
                  <wp:docPr id="908" name="Picture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81C8CF" w:themeFill="accent2" w:themeFillTint="BF"/>
                <w:lang w:val="en-ID"/>
              </w:rPr>
              <w:t>H</w:t>
            </w:r>
          </w:p>
        </w:tc>
      </w:tr>
      <w:tr w:rsidR="005F6746" w:rsidRPr="002D2DDF" w14:paraId="506AF172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2F5B4" w14:textId="0B523C13" w:rsidR="005F6746" w:rsidRDefault="005F6746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MAX Hadouken </w:t>
            </w:r>
            <w:r>
              <w:rPr>
                <w:b/>
                <w:bCs/>
                <w:sz w:val="22"/>
                <w:szCs w:val="40"/>
                <w:lang w:val="en-ID"/>
              </w:rPr>
              <w:t>[Transform] 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18BF2E" w14:textId="7ECA567C" w:rsidR="005F6746" w:rsidRDefault="005F6746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052AE15" wp14:editId="6EED1A31">
                  <wp:extent cx="476250" cy="476250"/>
                  <wp:effectExtent l="0" t="0" r="0" b="0"/>
                  <wp:docPr id="917" name="Picture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3B5AD749" wp14:editId="2701D34D">
                  <wp:extent cx="476250" cy="476250"/>
                  <wp:effectExtent l="0" t="0" r="0" b="0"/>
                  <wp:docPr id="918" name="Picture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187C13A" wp14:editId="400CA630">
                  <wp:extent cx="425450" cy="425450"/>
                  <wp:effectExtent l="0" t="0" r="0" b="0"/>
                  <wp:docPr id="919" name="Picture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64C96F" wp14:editId="3C9080DD">
                  <wp:extent cx="425450" cy="425450"/>
                  <wp:effectExtent l="0" t="0" r="0" b="0"/>
                  <wp:docPr id="920" name="Picture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(PROPERTIES CHANGE DURING CUSTOM COMBO)</w:t>
            </w:r>
          </w:p>
        </w:tc>
      </w:tr>
      <w:tr w:rsidR="009D37D7" w:rsidRPr="002D2DDF" w14:paraId="79A64520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BC0FC" w14:textId="25BC8124" w:rsidR="009D37D7" w:rsidRDefault="009D37D7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MAX Shoryuken </w:t>
            </w:r>
            <w:r>
              <w:rPr>
                <w:b/>
                <w:bCs/>
                <w:sz w:val="22"/>
                <w:szCs w:val="40"/>
                <w:lang w:val="en-ID"/>
              </w:rPr>
              <w:t>[Transform] 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57640D" w14:textId="5358F7AE" w:rsidR="009D37D7" w:rsidRDefault="00B10E5C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59C767EC" wp14:editId="51EAB78D">
                  <wp:extent cx="474980" cy="474980"/>
                  <wp:effectExtent l="0" t="0" r="0" b="0"/>
                  <wp:docPr id="928" name="Picture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anchorId="34908EDD" wp14:editId="28C58AAE">
                  <wp:extent cx="457200" cy="457200"/>
                  <wp:effectExtent l="0" t="0" r="0" b="0"/>
                  <wp:docPr id="931" name="Picture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D65F93F" wp14:editId="0C17BD08">
                  <wp:extent cx="439420" cy="418465"/>
                  <wp:effectExtent l="0" t="0" r="0" b="635"/>
                  <wp:docPr id="932" name="Picture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AA2DBDA" wp14:editId="44D8FC6F">
                  <wp:extent cx="439420" cy="418465"/>
                  <wp:effectExtent l="0" t="0" r="0" b="635"/>
                  <wp:docPr id="933" name="Picture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(PROPERTIES CHANGE DURING CUSTOM COMBO)</w:t>
            </w:r>
          </w:p>
        </w:tc>
      </w:tr>
      <w:tr w:rsidR="009D37D7" w:rsidRPr="002D2DDF" w14:paraId="27C9193E" w14:textId="77777777" w:rsidTr="002D2DDF">
        <w:tc>
          <w:tcPr>
            <w:tcW w:w="4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111B5" w14:textId="388673E8" w:rsidR="009D37D7" w:rsidRPr="0031374A" w:rsidRDefault="009D37D7" w:rsidP="009D37D7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 xml:space="preserve">The Words </w:t>
            </w:r>
            <w:r>
              <w:rPr>
                <w:b/>
                <w:bCs/>
                <w:sz w:val="22"/>
                <w:szCs w:val="40"/>
                <w:lang w:val="en-ID"/>
              </w:rPr>
              <w:t>[LV. 3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21410B" w14:textId="7BF61106" w:rsidR="009D37D7" w:rsidRPr="00372851" w:rsidRDefault="009D37D7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E587BB5" wp14:editId="038EAF44">
                  <wp:extent cx="474980" cy="474980"/>
                  <wp:effectExtent l="0" t="0" r="0" b="1270"/>
                  <wp:docPr id="1174" name="Picture 1174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 descr="Ic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3E67562" wp14:editId="0B31F47D">
                  <wp:extent cx="474980" cy="474980"/>
                  <wp:effectExtent l="0" t="0" r="0" b="1270"/>
                  <wp:docPr id="1175" name="Picture 1175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 descr="Ic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706CEC2" wp14:editId="7B3699A0">
                  <wp:extent cx="425450" cy="425450"/>
                  <wp:effectExtent l="0" t="0" r="0" b="0"/>
                  <wp:docPr id="1177" name="Picture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F8023A" wp14:editId="2A7A260A">
                  <wp:extent cx="425450" cy="425450"/>
                  <wp:effectExtent l="0" t="0" r="0" b="0"/>
                  <wp:docPr id="1178" name="Picture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</w:tbl>
    <w:p w14:paraId="0994CD0E" w14:textId="2C8B49C2" w:rsidR="0031374A" w:rsidRDefault="0031374A" w:rsidP="002D2DDF">
      <w:pPr>
        <w:pStyle w:val="NoSpacing"/>
        <w:rPr>
          <w:sz w:val="14"/>
        </w:rPr>
      </w:pPr>
    </w:p>
    <w:p w14:paraId="44C9F369" w14:textId="77777777" w:rsid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3E7A9965" w14:textId="3DECE996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 xml:space="preserve">Commands written here are for characters facing right. All commands are reversed when facing left. </w:t>
      </w:r>
    </w:p>
    <w:p w14:paraId="515B7D90" w14:textId="77777777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76996FBD" w14:textId="4C23147E" w:rsidR="004D5ECB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>EX commands can be executed by inputting two buttons instead of one.</w:t>
      </w:r>
    </w:p>
    <w:p w14:paraId="78D6150A" w14:textId="77777777" w:rsidR="004D5ECB" w:rsidRDefault="004D5ECB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br w:type="page"/>
      </w:r>
    </w:p>
    <w:p w14:paraId="6F76B4CE" w14:textId="77777777" w:rsidR="004D5ECB" w:rsidRDefault="004D5ECB" w:rsidP="004D5ECB">
      <w:pPr>
        <w:pStyle w:val="NoSpacing"/>
        <w:rPr>
          <w:b/>
          <w:bCs/>
          <w:sz w:val="24"/>
          <w:szCs w:val="44"/>
        </w:rPr>
        <w:sectPr w:rsidR="004D5ECB" w:rsidSect="002D2DDF">
          <w:headerReference w:type="default" r:id="rId28"/>
          <w:footerReference w:type="default" r:id="rId29"/>
          <w:headerReference w:type="first" r:id="rId30"/>
          <w:footerReference w:type="first" r:id="rId31"/>
          <w:pgSz w:w="15840" w:h="12240" w:orient="landscape"/>
          <w:pgMar w:top="357" w:right="357" w:bottom="357" w:left="357" w:header="289" w:footer="431" w:gutter="0"/>
          <w:cols w:space="720"/>
          <w:titlePg/>
          <w:docGrid w:linePitch="360"/>
        </w:sectPr>
      </w:pPr>
    </w:p>
    <w:p w14:paraId="6E2D455D" w14:textId="5C1B69BE" w:rsidR="009D2A25" w:rsidRPr="009D2A25" w:rsidRDefault="004D5ECB" w:rsidP="009D2A25">
      <w:pPr>
        <w:pStyle w:val="NoSpacing"/>
        <w:rPr>
          <w:b/>
          <w:bCs/>
          <w:sz w:val="36"/>
          <w:szCs w:val="56"/>
        </w:rPr>
      </w:pPr>
      <w:r w:rsidRPr="009D2A25">
        <w:rPr>
          <w:b/>
          <w:bCs/>
          <w:sz w:val="36"/>
          <w:szCs w:val="56"/>
        </w:rPr>
        <w:lastRenderedPageBreak/>
        <w:t>CHANGELOG</w:t>
      </w:r>
    </w:p>
    <w:p w14:paraId="116CA5BA" w14:textId="77777777" w:rsidR="009151F1" w:rsidRDefault="009D2A25" w:rsidP="009151F1">
      <w:pPr>
        <w:pStyle w:val="ListParagraph"/>
        <w:numPr>
          <w:ilvl w:val="0"/>
          <w:numId w:val="1"/>
        </w:numPr>
        <w:rPr>
          <w:sz w:val="22"/>
          <w:szCs w:val="28"/>
        </w:rPr>
      </w:pPr>
      <w:r w:rsidRPr="009151F1">
        <w:rPr>
          <w:sz w:val="22"/>
          <w:szCs w:val="28"/>
        </w:rPr>
        <w:t>: Release edition.</w:t>
      </w:r>
    </w:p>
    <w:p w14:paraId="4ED100C6" w14:textId="4C06196F" w:rsidR="00D00B44" w:rsidRDefault="009151F1" w:rsidP="009151F1">
      <w:pPr>
        <w:rPr>
          <w:sz w:val="22"/>
          <w:szCs w:val="28"/>
        </w:rPr>
      </w:pPr>
      <w:r w:rsidRPr="009151F1">
        <w:rPr>
          <w:sz w:val="22"/>
          <w:szCs w:val="28"/>
          <w:u w:val="single"/>
        </w:rPr>
        <w:t>1.1</w:t>
      </w:r>
      <w:r>
        <w:rPr>
          <w:sz w:val="22"/>
          <w:szCs w:val="28"/>
        </w:rPr>
        <w:tab/>
        <w:t>: Nerfs</w:t>
      </w:r>
      <w:r w:rsidR="004F16EC">
        <w:rPr>
          <w:sz w:val="22"/>
          <w:szCs w:val="28"/>
        </w:rPr>
        <w:t>, buffs,</w:t>
      </w:r>
      <w:r>
        <w:rPr>
          <w:sz w:val="22"/>
          <w:szCs w:val="28"/>
        </w:rPr>
        <w:t xml:space="preserve"> and patches.</w:t>
      </w:r>
      <w:r>
        <w:rPr>
          <w:sz w:val="22"/>
          <w:szCs w:val="28"/>
        </w:rPr>
        <w:br/>
        <w:t xml:space="preserve">- f.LP is no longer an infinite. </w:t>
      </w:r>
      <w:r w:rsidR="00D00B44">
        <w:rPr>
          <w:sz w:val="22"/>
          <w:szCs w:val="28"/>
        </w:rPr>
        <w:t>Increased hit knockback upon third hit</w:t>
      </w:r>
      <w:r>
        <w:rPr>
          <w:sz w:val="22"/>
          <w:szCs w:val="28"/>
        </w:rPr>
        <w:t>.</w:t>
      </w:r>
      <w:r>
        <w:rPr>
          <w:sz w:val="22"/>
          <w:szCs w:val="28"/>
        </w:rPr>
        <w:br/>
        <w:t xml:space="preserve">- </w:t>
      </w:r>
      <w:r w:rsidR="000B3289">
        <w:rPr>
          <w:sz w:val="22"/>
          <w:szCs w:val="28"/>
        </w:rPr>
        <w:t>f</w:t>
      </w:r>
      <w:r>
        <w:rPr>
          <w:sz w:val="22"/>
          <w:szCs w:val="28"/>
        </w:rPr>
        <w:t>.MP first hit pushback removed, guaranteeing both hits.</w:t>
      </w:r>
      <w:r>
        <w:rPr>
          <w:sz w:val="22"/>
          <w:szCs w:val="28"/>
        </w:rPr>
        <w:br/>
        <w:t xml:space="preserve">- </w:t>
      </w:r>
      <w:r w:rsidR="000B3289">
        <w:rPr>
          <w:sz w:val="22"/>
          <w:szCs w:val="28"/>
        </w:rPr>
        <w:t>f</w:t>
      </w:r>
      <w:r>
        <w:rPr>
          <w:sz w:val="22"/>
          <w:szCs w:val="28"/>
        </w:rPr>
        <w:t>.HP range increased.</w:t>
      </w:r>
      <w:r w:rsidR="000B3289">
        <w:rPr>
          <w:sz w:val="22"/>
          <w:szCs w:val="28"/>
        </w:rPr>
        <w:br/>
        <w:t>- s.HK range increased.</w:t>
      </w:r>
      <w:r>
        <w:rPr>
          <w:sz w:val="22"/>
          <w:szCs w:val="28"/>
        </w:rPr>
        <w:br/>
        <w:t>- Reduced guard frames for High End Senpuukyaku</w:t>
      </w:r>
      <w:r w:rsidR="004F16EC">
        <w:rPr>
          <w:sz w:val="22"/>
          <w:szCs w:val="28"/>
        </w:rPr>
        <w:t xml:space="preserve"> to 18 – var(10)</w:t>
      </w:r>
      <w:r>
        <w:rPr>
          <w:sz w:val="22"/>
          <w:szCs w:val="28"/>
        </w:rPr>
        <w:t>.</w:t>
      </w:r>
      <w:r w:rsidR="004F16EC">
        <w:rPr>
          <w:sz w:val="22"/>
          <w:szCs w:val="28"/>
        </w:rPr>
        <w:t xml:space="preserve"> Potentially unsafe.</w:t>
      </w:r>
      <w:r>
        <w:rPr>
          <w:sz w:val="22"/>
          <w:szCs w:val="28"/>
        </w:rPr>
        <w:br/>
        <w:t xml:space="preserve">- Hadouken </w:t>
      </w:r>
      <w:r w:rsidR="004C446F">
        <w:rPr>
          <w:sz w:val="22"/>
          <w:szCs w:val="28"/>
        </w:rPr>
        <w:t xml:space="preserve">zoning </w:t>
      </w:r>
      <w:r>
        <w:rPr>
          <w:sz w:val="22"/>
          <w:szCs w:val="28"/>
        </w:rPr>
        <w:t>tweaks. No need to wait until the fizzle animation is finished.</w:t>
      </w:r>
      <w:r w:rsidR="00734E26">
        <w:rPr>
          <w:sz w:val="22"/>
          <w:szCs w:val="28"/>
        </w:rPr>
        <w:br/>
        <w:t>- Increased s.HP knockback during Custom Combo.</w:t>
      </w:r>
      <w:r w:rsidR="00AE4BDB">
        <w:rPr>
          <w:sz w:val="22"/>
          <w:szCs w:val="28"/>
        </w:rPr>
        <w:br/>
        <w:t>- Hard Gum Retsu Ken now only hits grounded opponents.</w:t>
      </w:r>
      <w:r w:rsidR="00BA505A">
        <w:rPr>
          <w:sz w:val="22"/>
          <w:szCs w:val="28"/>
        </w:rPr>
        <w:br/>
        <w:t>- Sure You Can damage adjusted.</w:t>
      </w:r>
      <w:r>
        <w:rPr>
          <w:sz w:val="22"/>
          <w:szCs w:val="28"/>
        </w:rPr>
        <w:br/>
        <w:t xml:space="preserve">- </w:t>
      </w:r>
      <w:r w:rsidR="00D00B44">
        <w:rPr>
          <w:sz w:val="22"/>
          <w:szCs w:val="28"/>
        </w:rPr>
        <w:t>Increased startup time for Gum Retsu Ken (hard version, unblockable).</w:t>
      </w:r>
      <w:r w:rsidR="00773B63">
        <w:rPr>
          <w:sz w:val="22"/>
          <w:szCs w:val="28"/>
        </w:rPr>
        <w:br/>
        <w:t>- Fixed the transit animations for crouching.</w:t>
      </w:r>
      <w:r w:rsidR="00F106EC">
        <w:rPr>
          <w:sz w:val="22"/>
          <w:szCs w:val="28"/>
        </w:rPr>
        <w:br/>
        <w:t>- Decreased the chip damage for</w:t>
      </w:r>
      <w:r w:rsidR="00091ED5">
        <w:rPr>
          <w:sz w:val="22"/>
          <w:szCs w:val="28"/>
        </w:rPr>
        <w:t xml:space="preserve"> supers:</w:t>
      </w:r>
      <w:r w:rsidR="00F106EC">
        <w:rPr>
          <w:sz w:val="22"/>
          <w:szCs w:val="28"/>
        </w:rPr>
        <w:t xml:space="preserve"> The World</w:t>
      </w:r>
      <w:r w:rsidR="00F40CC8">
        <w:rPr>
          <w:sz w:val="22"/>
          <w:szCs w:val="28"/>
        </w:rPr>
        <w:t xml:space="preserve">, </w:t>
      </w:r>
      <w:r w:rsidR="00F106EC">
        <w:rPr>
          <w:sz w:val="22"/>
          <w:szCs w:val="28"/>
        </w:rPr>
        <w:t>The Fridge.</w:t>
      </w:r>
      <w:r w:rsidR="00633CE5">
        <w:rPr>
          <w:sz w:val="22"/>
          <w:szCs w:val="28"/>
        </w:rPr>
        <w:br/>
        <w:t>- EX moves no longer give power to P1.</w:t>
      </w:r>
    </w:p>
    <w:p w14:paraId="210A88C6" w14:textId="398EBD31" w:rsidR="009A3139" w:rsidRDefault="009A3139" w:rsidP="009151F1">
      <w:pPr>
        <w:rPr>
          <w:sz w:val="22"/>
          <w:szCs w:val="28"/>
        </w:rPr>
      </w:pPr>
      <w:r w:rsidRPr="009151F1">
        <w:rPr>
          <w:sz w:val="22"/>
          <w:szCs w:val="28"/>
          <w:u w:val="single"/>
        </w:rPr>
        <w:t>1</w:t>
      </w:r>
      <w:r w:rsidR="00F94465">
        <w:rPr>
          <w:sz w:val="22"/>
          <w:szCs w:val="28"/>
          <w:u w:val="single"/>
        </w:rPr>
        <w:t>.1.1</w:t>
      </w:r>
      <w:r>
        <w:rPr>
          <w:sz w:val="22"/>
          <w:szCs w:val="28"/>
        </w:rPr>
        <w:tab/>
        <w:t xml:space="preserve">: </w:t>
      </w:r>
      <w:r w:rsidR="00F94465">
        <w:rPr>
          <w:sz w:val="22"/>
          <w:szCs w:val="28"/>
        </w:rPr>
        <w:t>Minor nerf</w:t>
      </w:r>
      <w:r>
        <w:rPr>
          <w:sz w:val="22"/>
          <w:szCs w:val="28"/>
        </w:rPr>
        <w:t>.</w:t>
      </w:r>
      <w:r>
        <w:rPr>
          <w:sz w:val="22"/>
          <w:szCs w:val="28"/>
        </w:rPr>
        <w:br/>
        <w:t>- EX Gum Retsu Ken combo ability reduced to mitigate infinite.</w:t>
      </w:r>
    </w:p>
    <w:p w14:paraId="33FCD40C" w14:textId="686E23E1" w:rsidR="0081693D" w:rsidRDefault="0081693D" w:rsidP="009151F1">
      <w:pPr>
        <w:rPr>
          <w:sz w:val="22"/>
          <w:szCs w:val="28"/>
        </w:rPr>
      </w:pPr>
      <w:r w:rsidRPr="009151F1">
        <w:rPr>
          <w:sz w:val="22"/>
          <w:szCs w:val="28"/>
          <w:u w:val="single"/>
        </w:rPr>
        <w:t>1</w:t>
      </w:r>
      <w:r>
        <w:rPr>
          <w:sz w:val="22"/>
          <w:szCs w:val="28"/>
          <w:u w:val="single"/>
        </w:rPr>
        <w:t>.1.2</w:t>
      </w:r>
      <w:r>
        <w:rPr>
          <w:sz w:val="22"/>
          <w:szCs w:val="28"/>
        </w:rPr>
        <w:tab/>
        <w:t>: Minor nerf.</w:t>
      </w:r>
      <w:r>
        <w:rPr>
          <w:sz w:val="22"/>
          <w:szCs w:val="28"/>
        </w:rPr>
        <w:br/>
        <w:t>- EX Tatsu guard frames adjusted and reduced.</w:t>
      </w:r>
    </w:p>
    <w:p w14:paraId="64635F0E" w14:textId="3D7F29A6" w:rsidR="00C32FC8" w:rsidRDefault="00C32FC8" w:rsidP="009151F1">
      <w:pPr>
        <w:rPr>
          <w:sz w:val="22"/>
          <w:szCs w:val="28"/>
        </w:rPr>
      </w:pPr>
      <w:r w:rsidRPr="009151F1">
        <w:rPr>
          <w:sz w:val="22"/>
          <w:szCs w:val="28"/>
          <w:u w:val="single"/>
        </w:rPr>
        <w:t>1</w:t>
      </w:r>
      <w:r>
        <w:rPr>
          <w:sz w:val="22"/>
          <w:szCs w:val="28"/>
          <w:u w:val="single"/>
        </w:rPr>
        <w:t>.1.G</w:t>
      </w:r>
      <w:r>
        <w:rPr>
          <w:sz w:val="22"/>
          <w:szCs w:val="28"/>
        </w:rPr>
        <w:tab/>
        <w:t>: Graphics patch.</w:t>
      </w:r>
      <w:r>
        <w:rPr>
          <w:sz w:val="22"/>
          <w:szCs w:val="28"/>
        </w:rPr>
        <w:br/>
        <w:t>- Hitspark graphic size adjusted.</w:t>
      </w:r>
    </w:p>
    <w:p w14:paraId="526D878A" w14:textId="25E0086E" w:rsidR="00273842" w:rsidRPr="009151F1" w:rsidRDefault="00273842" w:rsidP="009151F1">
      <w:pPr>
        <w:rPr>
          <w:sz w:val="22"/>
          <w:szCs w:val="28"/>
        </w:rPr>
      </w:pPr>
      <w:r w:rsidRPr="009151F1">
        <w:rPr>
          <w:sz w:val="22"/>
          <w:szCs w:val="28"/>
          <w:u w:val="single"/>
        </w:rPr>
        <w:t>1</w:t>
      </w:r>
      <w:r>
        <w:rPr>
          <w:sz w:val="22"/>
          <w:szCs w:val="28"/>
          <w:u w:val="single"/>
        </w:rPr>
        <w:t>.1.</w:t>
      </w:r>
      <w:r>
        <w:rPr>
          <w:sz w:val="22"/>
          <w:szCs w:val="28"/>
          <w:u w:val="single"/>
        </w:rPr>
        <w:t>3</w:t>
      </w:r>
      <w:r>
        <w:rPr>
          <w:sz w:val="22"/>
          <w:szCs w:val="28"/>
        </w:rPr>
        <w:tab/>
        <w:t xml:space="preserve">: </w:t>
      </w:r>
      <w:r>
        <w:rPr>
          <w:sz w:val="22"/>
          <w:szCs w:val="28"/>
        </w:rPr>
        <w:t>Focus attack</w:t>
      </w:r>
      <w:r>
        <w:rPr>
          <w:sz w:val="22"/>
          <w:szCs w:val="28"/>
        </w:rPr>
        <w:t xml:space="preserve"> </w:t>
      </w:r>
      <w:r>
        <w:rPr>
          <w:sz w:val="22"/>
          <w:szCs w:val="28"/>
        </w:rPr>
        <w:t>patched.</w:t>
      </w:r>
      <w:r>
        <w:rPr>
          <w:sz w:val="22"/>
          <w:szCs w:val="28"/>
        </w:rPr>
        <w:br/>
        <w:t xml:space="preserve">- </w:t>
      </w:r>
      <w:r>
        <w:rPr>
          <w:sz w:val="22"/>
          <w:szCs w:val="28"/>
        </w:rPr>
        <w:t>Focus attack now has super armor.</w:t>
      </w:r>
    </w:p>
    <w:sectPr w:rsidR="00273842" w:rsidRPr="009151F1" w:rsidSect="004D5ECB">
      <w:pgSz w:w="12240" w:h="15840"/>
      <w:pgMar w:top="357" w:right="357" w:bottom="357" w:left="357" w:header="289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70E6D" w14:textId="77777777" w:rsidR="0067649B" w:rsidRDefault="0067649B" w:rsidP="00890A94">
      <w:r>
        <w:separator/>
      </w:r>
    </w:p>
  </w:endnote>
  <w:endnote w:type="continuationSeparator" w:id="0">
    <w:p w14:paraId="65383418" w14:textId="77777777" w:rsidR="0067649B" w:rsidRDefault="0067649B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1E93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5AA2DBFF" w14:textId="77777777" w:rsidR="0018361D" w:rsidRDefault="0018361D" w:rsidP="00890A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5644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5BE32" w14:textId="77777777" w:rsidR="00C74797" w:rsidRDefault="00C7479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75476" w14:textId="77777777" w:rsidR="002D2DDF" w:rsidRPr="00FC2165" w:rsidRDefault="002D2DDF" w:rsidP="00FC2165">
    <w:pPr>
      <w:pStyle w:val="Footer"/>
      <w:jc w:val="right"/>
      <w:rPr>
        <w:sz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E6FC0" w14:textId="77777777" w:rsidR="002D2DDF" w:rsidRDefault="002D2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CB4FC" w14:textId="77777777" w:rsidR="0067649B" w:rsidRDefault="0067649B" w:rsidP="00890A94">
      <w:r>
        <w:separator/>
      </w:r>
    </w:p>
  </w:footnote>
  <w:footnote w:type="continuationSeparator" w:id="0">
    <w:p w14:paraId="1196CDC0" w14:textId="77777777" w:rsidR="0067649B" w:rsidRDefault="0067649B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2F3D2" w14:textId="77777777" w:rsidR="00C74797" w:rsidRDefault="00C747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660F" w14:textId="77777777" w:rsidR="00C74797" w:rsidRDefault="00C747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C7FDA" w14:textId="001EA0BB" w:rsidR="00190138" w:rsidRDefault="00AA4539">
    <w:pPr>
      <w:pStyle w:val="Header"/>
    </w:pPr>
    <w:r>
      <mc:AlternateContent>
        <mc:Choice Requires="wpg">
          <w:drawing>
            <wp:anchor distT="0" distB="0" distL="114300" distR="114300" simplePos="0" relativeHeight="251686912" behindDoc="0" locked="0" layoutInCell="1" allowOverlap="1" wp14:anchorId="2EE4ADA4" wp14:editId="6365A8A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l="0" t="0" r="0" b="0"/>
              <wp:wrapNone/>
              <wp:docPr id="391" name="Group 391" descr="first page cover imag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0707" cy="10058400"/>
                        <a:chOff x="0" y="0"/>
                        <a:chExt cx="7770707" cy="10058400"/>
                      </a:xfrm>
                    </wpg:grpSpPr>
                    <wps:wsp>
                      <wps:cNvPr id="390" name="Rectangle 390" descr="woman writing while sitting on a mountain"/>
                      <wps:cNvSpPr/>
                      <wps:spPr>
                        <a:xfrm>
                          <a:off x="432827" y="2472267"/>
                          <a:ext cx="5193792" cy="3904488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 l="-45" r="4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28" name="Group 102"/>
                      <wpg:cNvGrpSpPr>
                        <a:grpSpLocks/>
                      </wpg:cNvGrpSpPr>
                      <wpg:grpSpPr>
                        <a:xfrm>
                          <a:off x="5621867" y="0"/>
                          <a:ext cx="2148840" cy="1115568"/>
                          <a:chOff x="0" y="0"/>
                          <a:chExt cx="512763" cy="1306512"/>
                        </a:xfrm>
                        <a:solidFill>
                          <a:srgbClr val="454C02"/>
                        </a:solidFill>
                      </wpg:grpSpPr>
                      <wps:wsp>
                        <wps:cNvPr id="24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5" name="Group 73"/>
                      <wpg:cNvGrpSpPr>
                        <a:grpSpLocks noChangeAspect="1"/>
                      </wpg:cNvGrpSpPr>
                      <wpg:grpSpPr>
                        <a:xfrm flipH="1">
                          <a:off x="4080933" y="2700867"/>
                          <a:ext cx="1600200" cy="793089"/>
                          <a:chOff x="0" y="0"/>
                          <a:chExt cx="2139950" cy="1057275"/>
                        </a:xfrm>
                        <a:solidFill>
                          <a:schemeClr val="accent1"/>
                        </a:solidFill>
                      </wpg:grpSpPr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1" name="Group 102"/>
                      <wpg:cNvGrpSpPr>
                        <a:grpSpLocks noChangeAspect="1"/>
                      </wpg:cNvGrpSpPr>
                      <wpg:grpSpPr>
                        <a:xfrm>
                          <a:off x="0" y="6400800"/>
                          <a:ext cx="260985" cy="3657600"/>
                          <a:chOff x="0" y="0"/>
                          <a:chExt cx="512763" cy="4279900"/>
                        </a:xfrm>
                        <a:solidFill>
                          <a:srgbClr val="454C02"/>
                        </a:solidFill>
                      </wpg:grpSpPr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1" name="Group 30">
                        <a:extLst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</a:extLst>
                      </wpg:cNvPr>
                      <wpg:cNvGrpSpPr>
                        <a:grpSpLocks noChangeAspect="1"/>
                      </wpg:cNvGrpSpPr>
                      <wpg:grpSpPr>
                        <a:xfrm>
                          <a:off x="1828800" y="6925733"/>
                          <a:ext cx="4114800" cy="3053662"/>
                          <a:chOff x="0" y="0"/>
                          <a:chExt cx="4508500" cy="3343275"/>
                        </a:xfrm>
                        <a:solidFill>
                          <a:schemeClr val="bg2">
                            <a:alpha val="39000"/>
                          </a:schemeClr>
                        </a:solidFill>
                      </wpg:grpSpPr>
                      <wps:wsp>
                        <wps:cNvPr id="2" name="Freeform 5">
                          <a:extLst>
                            <a:ext uri="{FF2B5EF4-FFF2-40B4-BE49-F238E27FC236}">
                              <a16:creationId xmlns:a16="http://schemas.microsoft.com/office/drawing/2014/main" id="{5121AD7F-B7F7-4D24-B5CB-69B1E147DDF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027113" y="0"/>
                            <a:ext cx="2492375" cy="2493963"/>
                          </a:xfrm>
                          <a:custGeom>
                            <a:avLst/>
                            <a:gdLst>
                              <a:gd name="T0" fmla="*/ 182 w 587"/>
                              <a:gd name="T1" fmla="*/ 544 h 587"/>
                              <a:gd name="T2" fmla="*/ 20 w 587"/>
                              <a:gd name="T3" fmla="*/ 293 h 587"/>
                              <a:gd name="T4" fmla="*/ 293 w 587"/>
                              <a:gd name="T5" fmla="*/ 19 h 587"/>
                              <a:gd name="T6" fmla="*/ 567 w 587"/>
                              <a:gd name="T7" fmla="*/ 293 h 587"/>
                              <a:gd name="T8" fmla="*/ 405 w 587"/>
                              <a:gd name="T9" fmla="*/ 544 h 587"/>
                              <a:gd name="T10" fmla="*/ 404 w 587"/>
                              <a:gd name="T11" fmla="*/ 544 h 587"/>
                              <a:gd name="T12" fmla="*/ 398 w 587"/>
                              <a:gd name="T13" fmla="*/ 546 h 587"/>
                              <a:gd name="T14" fmla="*/ 293 w 587"/>
                              <a:gd name="T15" fmla="*/ 567 h 587"/>
                              <a:gd name="T16" fmla="*/ 188 w 587"/>
                              <a:gd name="T17" fmla="*/ 546 h 587"/>
                              <a:gd name="T18" fmla="*/ 183 w 587"/>
                              <a:gd name="T19" fmla="*/ 544 h 587"/>
                              <a:gd name="T20" fmla="*/ 182 w 587"/>
                              <a:gd name="T21" fmla="*/ 544 h 587"/>
                              <a:gd name="T22" fmla="*/ 293 w 587"/>
                              <a:gd name="T23" fmla="*/ 0 h 587"/>
                              <a:gd name="T24" fmla="*/ 0 w 587"/>
                              <a:gd name="T25" fmla="*/ 293 h 587"/>
                              <a:gd name="T26" fmla="*/ 127 w 587"/>
                              <a:gd name="T27" fmla="*/ 535 h 587"/>
                              <a:gd name="T28" fmla="*/ 287 w 587"/>
                              <a:gd name="T29" fmla="*/ 587 h 587"/>
                              <a:gd name="T30" fmla="*/ 287 w 587"/>
                              <a:gd name="T31" fmla="*/ 587 h 587"/>
                              <a:gd name="T32" fmla="*/ 293 w 587"/>
                              <a:gd name="T33" fmla="*/ 587 h 587"/>
                              <a:gd name="T34" fmla="*/ 301 w 587"/>
                              <a:gd name="T35" fmla="*/ 587 h 587"/>
                              <a:gd name="T36" fmla="*/ 301 w 587"/>
                              <a:gd name="T37" fmla="*/ 587 h 587"/>
                              <a:gd name="T38" fmla="*/ 457 w 587"/>
                              <a:gd name="T39" fmla="*/ 537 h 587"/>
                              <a:gd name="T40" fmla="*/ 587 w 587"/>
                              <a:gd name="T41" fmla="*/ 293 h 587"/>
                              <a:gd name="T42" fmla="*/ 293 w 587"/>
                              <a:gd name="T43" fmla="*/ 0 h 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87" h="587">
                                <a:moveTo>
                                  <a:pt x="182" y="544"/>
                                </a:moveTo>
                                <a:cubicBezTo>
                                  <a:pt x="86" y="501"/>
                                  <a:pt x="20" y="405"/>
                                  <a:pt x="20" y="293"/>
                                </a:cubicBezTo>
                                <a:cubicBezTo>
                                  <a:pt x="20" y="142"/>
                                  <a:pt x="142" y="19"/>
                                  <a:pt x="293" y="19"/>
                                </a:cubicBezTo>
                                <a:cubicBezTo>
                                  <a:pt x="445" y="19"/>
                                  <a:pt x="567" y="142"/>
                                  <a:pt x="567" y="293"/>
                                </a:cubicBezTo>
                                <a:cubicBezTo>
                                  <a:pt x="567" y="405"/>
                                  <a:pt x="501" y="501"/>
                                  <a:pt x="405" y="544"/>
                                </a:cubicBezTo>
                                <a:cubicBezTo>
                                  <a:pt x="405" y="544"/>
                                  <a:pt x="404" y="544"/>
                                  <a:pt x="404" y="544"/>
                                </a:cubicBezTo>
                                <a:cubicBezTo>
                                  <a:pt x="398" y="546"/>
                                  <a:pt x="398" y="546"/>
                                  <a:pt x="398" y="546"/>
                                </a:cubicBezTo>
                                <a:cubicBezTo>
                                  <a:pt x="366" y="560"/>
                                  <a:pt x="330" y="567"/>
                                  <a:pt x="293" y="567"/>
                                </a:cubicBezTo>
                                <a:cubicBezTo>
                                  <a:pt x="256" y="567"/>
                                  <a:pt x="220" y="560"/>
                                  <a:pt x="188" y="546"/>
                                </a:cubicBezTo>
                                <a:cubicBezTo>
                                  <a:pt x="183" y="544"/>
                                  <a:pt x="183" y="544"/>
                                  <a:pt x="183" y="544"/>
                                </a:cubicBezTo>
                                <a:cubicBezTo>
                                  <a:pt x="183" y="544"/>
                                  <a:pt x="183" y="544"/>
                                  <a:pt x="182" y="544"/>
                                </a:cubicBezTo>
                                <a:moveTo>
                                  <a:pt x="293" y="0"/>
                                </a:moveTo>
                                <a:cubicBezTo>
                                  <a:pt x="131" y="0"/>
                                  <a:pt x="0" y="131"/>
                                  <a:pt x="0" y="293"/>
                                </a:cubicBezTo>
                                <a:cubicBezTo>
                                  <a:pt x="0" y="394"/>
                                  <a:pt x="50" y="482"/>
                                  <a:pt x="127" y="535"/>
                                </a:cubicBezTo>
                                <a:cubicBezTo>
                                  <a:pt x="146" y="547"/>
                                  <a:pt x="211" y="583"/>
                                  <a:pt x="287" y="587"/>
                                </a:cubicBezTo>
                                <a:cubicBezTo>
                                  <a:pt x="287" y="587"/>
                                  <a:pt x="287" y="587"/>
                                  <a:pt x="287" y="587"/>
                                </a:cubicBezTo>
                                <a:cubicBezTo>
                                  <a:pt x="289" y="587"/>
                                  <a:pt x="291" y="587"/>
                                  <a:pt x="293" y="587"/>
                                </a:cubicBezTo>
                                <a:cubicBezTo>
                                  <a:pt x="296" y="587"/>
                                  <a:pt x="298" y="587"/>
                                  <a:pt x="301" y="587"/>
                                </a:cubicBezTo>
                                <a:cubicBezTo>
                                  <a:pt x="301" y="587"/>
                                  <a:pt x="301" y="587"/>
                                  <a:pt x="301" y="587"/>
                                </a:cubicBezTo>
                                <a:cubicBezTo>
                                  <a:pt x="372" y="583"/>
                                  <a:pt x="434" y="551"/>
                                  <a:pt x="457" y="537"/>
                                </a:cubicBezTo>
                                <a:cubicBezTo>
                                  <a:pt x="536" y="485"/>
                                  <a:pt x="587" y="395"/>
                                  <a:pt x="587" y="293"/>
                                </a:cubicBezTo>
                                <a:cubicBezTo>
                                  <a:pt x="587" y="131"/>
                                  <a:pt x="456" y="0"/>
                                  <a:pt x="29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6">
                          <a:extLst>
                            <a:ext uri="{FF2B5EF4-FFF2-40B4-BE49-F238E27FC236}">
                              <a16:creationId xmlns:a16="http://schemas.microsoft.com/office/drawing/2014/main" id="{15F018D6-395F-4F21-AAE4-DFBBFFFBACB4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541463" y="2260600"/>
                            <a:ext cx="704850" cy="623888"/>
                          </a:xfrm>
                          <a:custGeom>
                            <a:avLst/>
                            <a:gdLst>
                              <a:gd name="T0" fmla="*/ 104 w 166"/>
                              <a:gd name="T1" fmla="*/ 130 h 147"/>
                              <a:gd name="T2" fmla="*/ 50 w 166"/>
                              <a:gd name="T3" fmla="*/ 45 h 147"/>
                              <a:gd name="T4" fmla="*/ 148 w 166"/>
                              <a:gd name="T5" fmla="*/ 71 h 147"/>
                              <a:gd name="T6" fmla="*/ 148 w 166"/>
                              <a:gd name="T7" fmla="*/ 130 h 147"/>
                              <a:gd name="T8" fmla="*/ 104 w 166"/>
                              <a:gd name="T9" fmla="*/ 130 h 147"/>
                              <a:gd name="T10" fmla="*/ 0 w 166"/>
                              <a:gd name="T11" fmla="*/ 0 h 147"/>
                              <a:gd name="T12" fmla="*/ 95 w 166"/>
                              <a:gd name="T13" fmla="*/ 147 h 147"/>
                              <a:gd name="T14" fmla="*/ 166 w 166"/>
                              <a:gd name="T15" fmla="*/ 147 h 147"/>
                              <a:gd name="T16" fmla="*/ 166 w 166"/>
                              <a:gd name="T17" fmla="*/ 55 h 147"/>
                              <a:gd name="T18" fmla="*/ 166 w 166"/>
                              <a:gd name="T19" fmla="*/ 55 h 147"/>
                              <a:gd name="T20" fmla="*/ 6 w 166"/>
                              <a:gd name="T21" fmla="*/ 3 h 147"/>
                              <a:gd name="T22" fmla="*/ 0 w 166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6" h="147">
                                <a:moveTo>
                                  <a:pt x="104" y="130"/>
                                </a:moveTo>
                                <a:cubicBezTo>
                                  <a:pt x="50" y="45"/>
                                  <a:pt x="50" y="45"/>
                                  <a:pt x="50" y="45"/>
                                </a:cubicBezTo>
                                <a:cubicBezTo>
                                  <a:pt x="76" y="56"/>
                                  <a:pt x="111" y="67"/>
                                  <a:pt x="148" y="71"/>
                                </a:cubicBezTo>
                                <a:cubicBezTo>
                                  <a:pt x="148" y="130"/>
                                  <a:pt x="148" y="130"/>
                                  <a:pt x="148" y="130"/>
                                </a:cubicBezTo>
                                <a:cubicBezTo>
                                  <a:pt x="104" y="130"/>
                                  <a:pt x="104" y="130"/>
                                  <a:pt x="104" y="130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95" y="147"/>
                                  <a:pt x="95" y="147"/>
                                  <a:pt x="95" y="147"/>
                                </a:cubicBezTo>
                                <a:cubicBezTo>
                                  <a:pt x="166" y="147"/>
                                  <a:pt x="166" y="147"/>
                                  <a:pt x="166" y="147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90" y="51"/>
                                  <a:pt x="25" y="15"/>
                                  <a:pt x="6" y="3"/>
                                </a:cubicBezTo>
                                <a:cubicBezTo>
                                  <a:pt x="2" y="1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7">
                          <a:extLst>
                            <a:ext uri="{FF2B5EF4-FFF2-40B4-BE49-F238E27FC236}">
                              <a16:creationId xmlns:a16="http://schemas.microsoft.com/office/drawing/2014/main" id="{6CCB9AA4-4C0A-438F-83F2-3FF9884013E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305050" y="2260600"/>
                            <a:ext cx="700088" cy="623888"/>
                          </a:xfrm>
                          <a:custGeom>
                            <a:avLst/>
                            <a:gdLst>
                              <a:gd name="T0" fmla="*/ 17 w 165"/>
                              <a:gd name="T1" fmla="*/ 130 h 147"/>
                              <a:gd name="T2" fmla="*/ 17 w 165"/>
                              <a:gd name="T3" fmla="*/ 71 h 147"/>
                              <a:gd name="T4" fmla="*/ 116 w 165"/>
                              <a:gd name="T5" fmla="*/ 45 h 147"/>
                              <a:gd name="T6" fmla="*/ 61 w 165"/>
                              <a:gd name="T7" fmla="*/ 130 h 147"/>
                              <a:gd name="T8" fmla="*/ 17 w 165"/>
                              <a:gd name="T9" fmla="*/ 130 h 147"/>
                              <a:gd name="T10" fmla="*/ 165 w 165"/>
                              <a:gd name="T11" fmla="*/ 0 h 147"/>
                              <a:gd name="T12" fmla="*/ 156 w 165"/>
                              <a:gd name="T13" fmla="*/ 5 h 147"/>
                              <a:gd name="T14" fmla="*/ 0 w 165"/>
                              <a:gd name="T15" fmla="*/ 55 h 147"/>
                              <a:gd name="T16" fmla="*/ 0 w 165"/>
                              <a:gd name="T17" fmla="*/ 55 h 147"/>
                              <a:gd name="T18" fmla="*/ 0 w 165"/>
                              <a:gd name="T19" fmla="*/ 147 h 147"/>
                              <a:gd name="T20" fmla="*/ 70 w 165"/>
                              <a:gd name="T21" fmla="*/ 147 h 147"/>
                              <a:gd name="T22" fmla="*/ 165 w 165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5" h="147">
                                <a:moveTo>
                                  <a:pt x="17" y="130"/>
                                </a:moveTo>
                                <a:cubicBezTo>
                                  <a:pt x="17" y="71"/>
                                  <a:pt x="17" y="71"/>
                                  <a:pt x="17" y="71"/>
                                </a:cubicBezTo>
                                <a:cubicBezTo>
                                  <a:pt x="55" y="67"/>
                                  <a:pt x="89" y="56"/>
                                  <a:pt x="116" y="45"/>
                                </a:cubicBezTo>
                                <a:cubicBezTo>
                                  <a:pt x="61" y="130"/>
                                  <a:pt x="61" y="130"/>
                                  <a:pt x="61" y="130"/>
                                </a:cubicBezTo>
                                <a:cubicBezTo>
                                  <a:pt x="17" y="130"/>
                                  <a:pt x="17" y="130"/>
                                  <a:pt x="17" y="130"/>
                                </a:cubicBezTo>
                                <a:moveTo>
                                  <a:pt x="165" y="0"/>
                                </a:moveTo>
                                <a:cubicBezTo>
                                  <a:pt x="165" y="0"/>
                                  <a:pt x="162" y="2"/>
                                  <a:pt x="156" y="5"/>
                                </a:cubicBezTo>
                                <a:cubicBezTo>
                                  <a:pt x="133" y="19"/>
                                  <a:pt x="71" y="51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5"/>
                                </a:cubicBezTo>
                                <a:cubicBezTo>
                                  <a:pt x="0" y="147"/>
                                  <a:pt x="0" y="147"/>
                                  <a:pt x="0" y="147"/>
                                </a:cubicBezTo>
                                <a:cubicBezTo>
                                  <a:pt x="70" y="147"/>
                                  <a:pt x="70" y="147"/>
                                  <a:pt x="70" y="147"/>
                                </a:cubicBezTo>
                                <a:cubicBezTo>
                                  <a:pt x="165" y="0"/>
                                  <a:pt x="165" y="0"/>
                                  <a:pt x="165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8">
                          <a:extLst>
                            <a:ext uri="{FF2B5EF4-FFF2-40B4-BE49-F238E27FC236}">
                              <a16:creationId xmlns:a16="http://schemas.microsoft.com/office/drawing/2014/main" id="{9A4B4ECD-CE9C-4B7F-860E-0B167AD57D6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close/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9">
                          <a:extLst>
                            <a:ext uri="{FF2B5EF4-FFF2-40B4-BE49-F238E27FC236}">
                              <a16:creationId xmlns:a16="http://schemas.microsoft.com/office/drawing/2014/main" id="{F55F4CDA-7D81-4CC5-A94A-99FEEC749AA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2B947AE0-4B96-4D9D-AED9-4CCBDEC12C0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AE2E4217-1B7C-4B9E-900F-47545F291F4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12">
                          <a:extLst>
                            <a:ext uri="{FF2B5EF4-FFF2-40B4-BE49-F238E27FC236}">
                              <a16:creationId xmlns:a16="http://schemas.microsoft.com/office/drawing/2014/main" id="{6A8FBA74-E722-4B2E-8EB5-CA2C747A21B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35075" y="165100"/>
                            <a:ext cx="684213" cy="2189163"/>
                          </a:xfrm>
                          <a:custGeom>
                            <a:avLst/>
                            <a:gdLst>
                              <a:gd name="T0" fmla="*/ 147 w 161"/>
                              <a:gd name="T1" fmla="*/ 0 h 515"/>
                              <a:gd name="T2" fmla="*/ 124 w 161"/>
                              <a:gd name="T3" fmla="*/ 9 h 515"/>
                              <a:gd name="T4" fmla="*/ 133 w 161"/>
                              <a:gd name="T5" fmla="*/ 505 h 515"/>
                              <a:gd name="T6" fmla="*/ 134 w 161"/>
                              <a:gd name="T7" fmla="*/ 505 h 515"/>
                              <a:gd name="T8" fmla="*/ 139 w 161"/>
                              <a:gd name="T9" fmla="*/ 507 h 515"/>
                              <a:gd name="T10" fmla="*/ 161 w 161"/>
                              <a:gd name="T11" fmla="*/ 515 h 515"/>
                              <a:gd name="T12" fmla="*/ 147 w 161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1" h="515">
                                <a:moveTo>
                                  <a:pt x="147" y="0"/>
                                </a:moveTo>
                                <a:cubicBezTo>
                                  <a:pt x="124" y="9"/>
                                  <a:pt x="124" y="9"/>
                                  <a:pt x="124" y="9"/>
                                </a:cubicBezTo>
                                <a:cubicBezTo>
                                  <a:pt x="0" y="331"/>
                                  <a:pt x="124" y="494"/>
                                  <a:pt x="133" y="505"/>
                                </a:cubicBezTo>
                                <a:cubicBezTo>
                                  <a:pt x="134" y="505"/>
                                  <a:pt x="134" y="505"/>
                                  <a:pt x="134" y="505"/>
                                </a:cubicBezTo>
                                <a:cubicBezTo>
                                  <a:pt x="139" y="507"/>
                                  <a:pt x="139" y="507"/>
                                  <a:pt x="139" y="507"/>
                                </a:cubicBezTo>
                                <a:cubicBezTo>
                                  <a:pt x="161" y="515"/>
                                  <a:pt x="161" y="515"/>
                                  <a:pt x="161" y="515"/>
                                </a:cubicBezTo>
                                <a:cubicBezTo>
                                  <a:pt x="14" y="296"/>
                                  <a:pt x="147" y="0"/>
                                  <a:pt x="147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3">
                          <a:extLst>
                            <a:ext uri="{FF2B5EF4-FFF2-40B4-BE49-F238E27FC236}">
                              <a16:creationId xmlns:a16="http://schemas.microsoft.com/office/drawing/2014/main" id="{89346F3E-2A4E-4849-8AE8-2F005361474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7313" y="165100"/>
                            <a:ext cx="679450" cy="2189163"/>
                          </a:xfrm>
                          <a:custGeom>
                            <a:avLst/>
                            <a:gdLst>
                              <a:gd name="T0" fmla="*/ 14 w 160"/>
                              <a:gd name="T1" fmla="*/ 0 h 515"/>
                              <a:gd name="T2" fmla="*/ 0 w 160"/>
                              <a:gd name="T3" fmla="*/ 515 h 515"/>
                              <a:gd name="T4" fmla="*/ 21 w 160"/>
                              <a:gd name="T5" fmla="*/ 507 h 515"/>
                              <a:gd name="T6" fmla="*/ 27 w 160"/>
                              <a:gd name="T7" fmla="*/ 505 h 515"/>
                              <a:gd name="T8" fmla="*/ 28 w 160"/>
                              <a:gd name="T9" fmla="*/ 505 h 515"/>
                              <a:gd name="T10" fmla="*/ 37 w 160"/>
                              <a:gd name="T11" fmla="*/ 9 h 515"/>
                              <a:gd name="T12" fmla="*/ 14 w 160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515">
                                <a:moveTo>
                                  <a:pt x="14" y="0"/>
                                </a:moveTo>
                                <a:cubicBezTo>
                                  <a:pt x="14" y="0"/>
                                  <a:pt x="147" y="296"/>
                                  <a:pt x="0" y="515"/>
                                </a:cubicBezTo>
                                <a:cubicBezTo>
                                  <a:pt x="21" y="507"/>
                                  <a:pt x="21" y="507"/>
                                  <a:pt x="21" y="507"/>
                                </a:cubicBezTo>
                                <a:cubicBezTo>
                                  <a:pt x="27" y="505"/>
                                  <a:pt x="27" y="505"/>
                                  <a:pt x="27" y="505"/>
                                </a:cubicBezTo>
                                <a:cubicBezTo>
                                  <a:pt x="27" y="505"/>
                                  <a:pt x="28" y="505"/>
                                  <a:pt x="28" y="505"/>
                                </a:cubicBezTo>
                                <a:cubicBezTo>
                                  <a:pt x="37" y="493"/>
                                  <a:pt x="160" y="330"/>
                                  <a:pt x="37" y="9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4">
                          <a:extLst>
                            <a:ext uri="{FF2B5EF4-FFF2-40B4-BE49-F238E27FC236}">
                              <a16:creationId xmlns:a16="http://schemas.microsoft.com/office/drawing/2014/main" id="{8830D9A3-179B-4AE0-8A7C-5E1965878C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1554162"/>
                            <a:ext cx="1073150" cy="655638"/>
                          </a:xfrm>
                          <a:custGeom>
                            <a:avLst/>
                            <a:gdLst>
                              <a:gd name="T0" fmla="*/ 246 w 253"/>
                              <a:gd name="T1" fmla="*/ 0 h 154"/>
                              <a:gd name="T2" fmla="*/ 133 w 253"/>
                              <a:gd name="T3" fmla="*/ 81 h 154"/>
                              <a:gd name="T4" fmla="*/ 88 w 253"/>
                              <a:gd name="T5" fmla="*/ 75 h 154"/>
                              <a:gd name="T6" fmla="*/ 0 w 253"/>
                              <a:gd name="T7" fmla="*/ 121 h 154"/>
                              <a:gd name="T8" fmla="*/ 0 w 253"/>
                              <a:gd name="T9" fmla="*/ 154 h 154"/>
                              <a:gd name="T10" fmla="*/ 105 w 253"/>
                              <a:gd name="T11" fmla="*/ 106 h 154"/>
                              <a:gd name="T12" fmla="*/ 146 w 253"/>
                              <a:gd name="T13" fmla="*/ 110 h 154"/>
                              <a:gd name="T14" fmla="*/ 252 w 253"/>
                              <a:gd name="T15" fmla="*/ 24 h 154"/>
                              <a:gd name="T16" fmla="*/ 253 w 253"/>
                              <a:gd name="T17" fmla="*/ 24 h 154"/>
                              <a:gd name="T18" fmla="*/ 251 w 253"/>
                              <a:gd name="T19" fmla="*/ 0 h 154"/>
                              <a:gd name="T20" fmla="*/ 246 w 253"/>
                              <a:gd name="T21" fmla="*/ 0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154">
                                <a:moveTo>
                                  <a:pt x="246" y="0"/>
                                </a:moveTo>
                                <a:cubicBezTo>
                                  <a:pt x="161" y="0"/>
                                  <a:pt x="133" y="81"/>
                                  <a:pt x="133" y="81"/>
                                </a:cubicBezTo>
                                <a:cubicBezTo>
                                  <a:pt x="116" y="77"/>
                                  <a:pt x="101" y="75"/>
                                  <a:pt x="88" y="75"/>
                                </a:cubicBezTo>
                                <a:cubicBezTo>
                                  <a:pt x="22" y="75"/>
                                  <a:pt x="0" y="121"/>
                                  <a:pt x="0" y="121"/>
                                </a:cubicBezTo>
                                <a:cubicBezTo>
                                  <a:pt x="0" y="154"/>
                                  <a:pt x="0" y="154"/>
                                  <a:pt x="0" y="154"/>
                                </a:cubicBezTo>
                                <a:cubicBezTo>
                                  <a:pt x="25" y="114"/>
                                  <a:pt x="71" y="106"/>
                                  <a:pt x="105" y="106"/>
                                </a:cubicBezTo>
                                <a:cubicBezTo>
                                  <a:pt x="129" y="106"/>
                                  <a:pt x="146" y="110"/>
                                  <a:pt x="146" y="110"/>
                                </a:cubicBezTo>
                                <a:cubicBezTo>
                                  <a:pt x="163" y="26"/>
                                  <a:pt x="243" y="24"/>
                                  <a:pt x="252" y="24"/>
                                </a:cubicBezTo>
                                <a:cubicBezTo>
                                  <a:pt x="253" y="24"/>
                                  <a:pt x="253" y="24"/>
                                  <a:pt x="253" y="24"/>
                                </a:cubicBezTo>
                                <a:cubicBezTo>
                                  <a:pt x="251" y="0"/>
                                  <a:pt x="251" y="0"/>
                                  <a:pt x="251" y="0"/>
                                </a:cubicBezTo>
                                <a:cubicBezTo>
                                  <a:pt x="249" y="0"/>
                                  <a:pt x="248" y="0"/>
                                  <a:pt x="24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15">
                          <a:extLst>
                            <a:ext uri="{FF2B5EF4-FFF2-40B4-BE49-F238E27FC236}">
                              <a16:creationId xmlns:a16="http://schemas.microsoft.com/office/drawing/2014/main" id="{7CCA026C-CA9C-4C74-B829-7A123F29CB9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25825" y="1698625"/>
                            <a:ext cx="1082675" cy="747713"/>
                          </a:xfrm>
                          <a:custGeom>
                            <a:avLst/>
                            <a:gdLst>
                              <a:gd name="T0" fmla="*/ 6 w 255"/>
                              <a:gd name="T1" fmla="*/ 0 h 176"/>
                              <a:gd name="T2" fmla="*/ 0 w 255"/>
                              <a:gd name="T3" fmla="*/ 12 h 176"/>
                              <a:gd name="T4" fmla="*/ 59 w 255"/>
                              <a:gd name="T5" fmla="*/ 147 h 176"/>
                              <a:gd name="T6" fmla="*/ 130 w 255"/>
                              <a:gd name="T7" fmla="*/ 129 h 176"/>
                              <a:gd name="T8" fmla="*/ 215 w 255"/>
                              <a:gd name="T9" fmla="*/ 173 h 176"/>
                              <a:gd name="T10" fmla="*/ 255 w 255"/>
                              <a:gd name="T11" fmla="*/ 176 h 176"/>
                              <a:gd name="T12" fmla="*/ 255 w 255"/>
                              <a:gd name="T13" fmla="*/ 160 h 176"/>
                              <a:gd name="T14" fmla="*/ 252 w 255"/>
                              <a:gd name="T15" fmla="*/ 160 h 176"/>
                              <a:gd name="T16" fmla="*/ 217 w 255"/>
                              <a:gd name="T17" fmla="*/ 158 h 176"/>
                              <a:gd name="T18" fmla="*/ 131 w 255"/>
                              <a:gd name="T19" fmla="*/ 113 h 176"/>
                              <a:gd name="T20" fmla="*/ 84 w 255"/>
                              <a:gd name="T21" fmla="*/ 121 h 176"/>
                              <a:gd name="T22" fmla="*/ 6 w 255"/>
                              <a:gd name="T23" fmla="*/ 0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55" h="176">
                                <a:moveTo>
                                  <a:pt x="6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05" y="40"/>
                                  <a:pt x="59" y="147"/>
                                  <a:pt x="59" y="147"/>
                                </a:cubicBezTo>
                                <a:cubicBezTo>
                                  <a:pt x="86" y="134"/>
                                  <a:pt x="110" y="129"/>
                                  <a:pt x="130" y="129"/>
                                </a:cubicBezTo>
                                <a:cubicBezTo>
                                  <a:pt x="189" y="129"/>
                                  <a:pt x="215" y="173"/>
                                  <a:pt x="215" y="173"/>
                                </a:cubicBezTo>
                                <a:cubicBezTo>
                                  <a:pt x="255" y="176"/>
                                  <a:pt x="255" y="176"/>
                                  <a:pt x="255" y="176"/>
                                </a:cubicBezTo>
                                <a:cubicBezTo>
                                  <a:pt x="255" y="160"/>
                                  <a:pt x="255" y="160"/>
                                  <a:pt x="255" y="160"/>
                                </a:cubicBezTo>
                                <a:cubicBezTo>
                                  <a:pt x="252" y="160"/>
                                  <a:pt x="252" y="160"/>
                                  <a:pt x="252" y="160"/>
                                </a:cubicBezTo>
                                <a:cubicBezTo>
                                  <a:pt x="217" y="158"/>
                                  <a:pt x="217" y="158"/>
                                  <a:pt x="217" y="158"/>
                                </a:cubicBezTo>
                                <a:cubicBezTo>
                                  <a:pt x="193" y="122"/>
                                  <a:pt x="159" y="113"/>
                                  <a:pt x="131" y="113"/>
                                </a:cubicBezTo>
                                <a:cubicBezTo>
                                  <a:pt x="105" y="113"/>
                                  <a:pt x="84" y="121"/>
                                  <a:pt x="84" y="121"/>
                                </a:cubicBezTo>
                                <a:cubicBezTo>
                                  <a:pt x="102" y="19"/>
                                  <a:pt x="6" y="0"/>
                                  <a:pt x="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829781C9-EFB7-455E-8A6D-97DA6E296AB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47688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Oval 14">
                          <a:extLst>
                            <a:ext uri="{FF2B5EF4-FFF2-40B4-BE49-F238E27FC236}">
                              <a16:creationId xmlns:a16="http://schemas.microsoft.com/office/drawing/2014/main" id="{AF984C76-17A1-4C02-BCF3-86A30AD80CA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Oval 15">
                          <a:extLst>
                            <a:ext uri="{FF2B5EF4-FFF2-40B4-BE49-F238E27FC236}">
                              <a16:creationId xmlns:a16="http://schemas.microsoft.com/office/drawing/2014/main" id="{2015057D-72EA-430A-B94C-9942BE8EED4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val 16">
                          <a:extLst>
                            <a:ext uri="{FF2B5EF4-FFF2-40B4-BE49-F238E27FC236}">
                              <a16:creationId xmlns:a16="http://schemas.microsoft.com/office/drawing/2014/main" id="{03B48094-AFE5-4F4D-A9B2-23521F4F5C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val 17">
                          <a:extLst>
                            <a:ext uri="{FF2B5EF4-FFF2-40B4-BE49-F238E27FC236}">
                              <a16:creationId xmlns:a16="http://schemas.microsoft.com/office/drawing/2014/main" id="{4DAF69F1-18B7-45AA-AA97-B0115029947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Oval 18">
                          <a:extLst>
                            <a:ext uri="{FF2B5EF4-FFF2-40B4-BE49-F238E27FC236}">
                              <a16:creationId xmlns:a16="http://schemas.microsoft.com/office/drawing/2014/main" id="{9F24F946-07C2-4B5E-A743-671883CAA8D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6838" y="1262062"/>
                            <a:ext cx="179388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Oval 19">
                          <a:extLst>
                            <a:ext uri="{FF2B5EF4-FFF2-40B4-BE49-F238E27FC236}">
                              <a16:creationId xmlns:a16="http://schemas.microsoft.com/office/drawing/2014/main" id="{27AA573E-8CD3-46AE-975F-2B6136344C6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917575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Oval 20">
                          <a:extLst>
                            <a:ext uri="{FF2B5EF4-FFF2-40B4-BE49-F238E27FC236}">
                              <a16:creationId xmlns:a16="http://schemas.microsoft.com/office/drawing/2014/main" id="{D6FDA829-CBF0-4BEB-BA19-F869464699F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Oval 21">
                          <a:extLst>
                            <a:ext uri="{FF2B5EF4-FFF2-40B4-BE49-F238E27FC236}">
                              <a16:creationId xmlns:a16="http://schemas.microsoft.com/office/drawing/2014/main" id="{BA0F98A4-81C8-423B-8F90-9145E52E03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Oval 22">
                          <a:extLst>
                            <a:ext uri="{FF2B5EF4-FFF2-40B4-BE49-F238E27FC236}">
                              <a16:creationId xmlns:a16="http://schemas.microsoft.com/office/drawing/2014/main" id="{69051D77-B4FC-4CBC-B0B1-8236EAE6A9C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Oval 23">
                          <a:extLst>
                            <a:ext uri="{FF2B5EF4-FFF2-40B4-BE49-F238E27FC236}">
                              <a16:creationId xmlns:a16="http://schemas.microsoft.com/office/drawing/2014/main" id="{51703CE0-5699-4100-92B0-F4C4777FAF5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Oval 24">
                          <a:extLst>
                            <a:ext uri="{FF2B5EF4-FFF2-40B4-BE49-F238E27FC236}">
                              <a16:creationId xmlns:a16="http://schemas.microsoft.com/office/drawing/2014/main" id="{D423D77E-1F81-4E9C-AEB2-CA704061B22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1563687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Oval 25">
                          <a:extLst>
                            <a:ext uri="{FF2B5EF4-FFF2-40B4-BE49-F238E27FC236}">
                              <a16:creationId xmlns:a16="http://schemas.microsoft.com/office/drawing/2014/main" id="{F9E788F8-7174-44B2-B980-279F5609E97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889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" name="Rectangle 1"/>
                      <wps:cNvSpPr/>
                      <wps:spPr>
                        <a:xfrm>
                          <a:off x="5621867" y="2463800"/>
                          <a:ext cx="2148840" cy="758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5976B54" id="Group 391" o:spid="_x0000_s1026" alt="first page cover images and designs" style="position:absolute;margin-left:0;margin-top:0;width:611.85pt;height:11in;z-index:251686912;mso-width-percent:1000;mso-height-percent:1000;mso-position-horizontal:center;mso-position-horizontal-relative:page;mso-position-vertical:center;mso-position-vertical-relative:page;mso-width-percent:1000;mso-height-percent:1000" coordsize="77707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">
              <v:rect id="Rectangle 390" o:spid="_x0000_s1027" alt="woman writing while sitting on a mountain" style="position:absolute;left:4328;top:24722;width:51938;height:39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" stroked="f" strokeweight="1pt">
                <v:fill r:id="rId2" o:title="woman writing while sitting on a mountain" recolor="t" rotate="t" type="frame"/>
              </v:rect>
              <v:group id="Group 102" o:spid="_x0000_s1028" style="position:absolute;left:56218;width:21489;height:11155" coordsize="5127,1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247" o:spid="_x0000_s1029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vaxQAAANwAAAAPAAAAZHJzL2Rvd25yZXYueG1sRI9Ba8JA&#10;FITvBf/D8gpeim4UqS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Ds1NvaxQAAANwAAAAP&#10;AAAAAAAAAAAAAAAAAAcCAABkcnMvZG93bnJldi54bWxQSwUGAAAAAAMAAwC3AAAA+QIAAAAA&#10;" filled="f" stroked="f"/>
                <v:rect id="Rectangle 248" o:spid="_x0000_s1030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/>
                <v:rect id="Rectangle 249" o:spid="_x0000_s1031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" filled="f" stroked="f"/>
                <v:rect id="Rectangle 250" o:spid="_x0000_s1032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" filled="f" stroked="f"/>
                <v:rect id="Rectangle 251" o:spid="_x0000_s1033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DoxgAAANwAAAAPAAAAZHJzL2Rvd25yZXYueG1sRI/dasJA&#10;FITvC77DcgRvSt0otE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iahw6MYAAADcAAAA&#10;DwAAAAAAAAAAAAAAAAAHAgAAZHJzL2Rvd25yZXYueG1sUEsFBgAAAAADAAMAtwAAAPoCAAAAAA==&#10;" filled="f" stroked="f"/>
                <v:rect id="Rectangle 252" o:spid="_x0000_s1034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u6fxQAAANwAAAAPAAAAZHJzL2Rvd25yZXYueG1sRI/dasJA&#10;FITvC77DcoTeFN0YaJ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B5eu6fxQAAANwAAAAP&#10;AAAAAAAAAAAAAAAAAAcCAABkcnMvZG93bnJldi54bWxQSwUGAAAAAAMAAwC3AAAA+QIAAAAA&#10;" filled="f" stroked="f"/>
                <v:rect id="Rectangle 253" o:spid="_x0000_s1035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sE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AWNksExQAAANwAAAAP&#10;AAAAAAAAAAAAAAAAAAcCAABkcnMvZG93bnJldi54bWxQSwUGAAAAAAMAAwC3AAAA+QIAAAAA&#10;" filled="f" stroked="f"/>
                <v:rect id="Rectangle 254" o:spid="_x0000_s1036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9Nw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CZ39NwxQAAANwAAAAP&#10;AAAAAAAAAAAAAAAAAAcCAABkcnMvZG93bnJldi54bWxQSwUGAAAAAAMAAwC3AAAA+QIAAAAA&#10;" filled="f" stroked="f"/>
              </v:group>
              <v:group id="Group 73" o:spid="_x0000_s1037" style="position:absolute;left:40809;top:27008;width:16002;height:7931;flip:x" coordsize="21399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<o:lock v:ext="edit" aspectratio="t"/>
                <v:rect id="Rectangle 86" o:spid="_x0000_s1038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87" o:spid="_x0000_s1039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 filled="f" stroked="f"/>
                <v:rect id="Rectangle 88" o:spid="_x0000_s1040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 filled="f" stroked="f"/>
                <v:rect id="Rectangle 89" o:spid="_x0000_s1041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90" o:spid="_x0000_s1042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/>
                <v:rect id="Rectangle 91" o:spid="_x0000_s1043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<v:rect id="Rectangle 92" o:spid="_x0000_s1044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93" o:spid="_x0000_s1045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 filled="f" stroked="f"/>
                <v:rect id="Rectangle 94" o:spid="_x0000_s1046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/>
                <v:rect id="Rectangle 95" o:spid="_x0000_s1047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</v:group>
              <v:group id="Group 102" o:spid="_x0000_s1048" style="position:absolute;top:64008;width:2609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o:lock v:ext="edit" aspectratio="t"/>
                <v:rect id="Rectangle 52" o:spid="_x0000_s1049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/>
                <v:rect id="Rectangle 53" o:spid="_x0000_s1050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<v:rect id="Rectangle 54" o:spid="_x0000_s1051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<v:rect id="Rectangle 55" o:spid="_x0000_s1052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<v:rect id="Rectangle 56" o:spid="_x0000_s1053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<v:rect id="Rectangle 57" o:spid="_x0000_s1054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/>
                <v:rect id="Rectangle 58" o:spid="_x0000_s1055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<v:rect id="Rectangle 59" o:spid="_x0000_s1056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/>
                <v:rect id="Rectangle 60" o:spid="_x0000_s1057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/>
                <v:rect id="Rectangle 61" o:spid="_x0000_s1058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<v:rect id="Rectangle 62" o:spid="_x0000_s1059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+O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3A75fwA+ThBwAA//8DAFBLAQItABQABgAIAAAAIQDb4fbL7gAAAIUBAAATAAAAAAAAAAAA&#10;AAAAAAAAAABbQ29udGVudF9UeXBlc10ueG1sUEsBAi0AFAAGAAgAAAAhAFr0LFu/AAAAFQEAAAsA&#10;AAAAAAAAAAAAAAAAHwEAAF9yZWxzLy5yZWxzUEsBAi0AFAAGAAgAAAAhAMiUv47EAAAA2wAAAA8A&#10;AAAAAAAAAAAAAAAABwIAAGRycy9kb3ducmV2LnhtbFBLBQYAAAAAAwADALcAAAD4AgAAAAA=&#10;" filled="f" stroked="f"/>
                <v:rect id="Rectangle 63" o:spid="_x0000_s1060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  <v:rect id="Rectangle 64" o:spid="_x0000_s1061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<v:rect id="Rectangle 65" o:spid="_x0000_s1062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f6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BHfSf6xQAAANsAAAAP&#10;AAAAAAAAAAAAAAAAAAcCAABkcnMvZG93bnJldi54bWxQSwUGAAAAAAMAAwC3AAAA+QIAAAAA&#10;" filled="f" stroked="f"/>
                <v:rect id="Rectangle 66" o:spid="_x0000_s1063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/>
                <v:rect id="Rectangle 67" o:spid="_x0000_s1064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/>
                <v:rect id="Rectangle 68" o:spid="_x0000_s1065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/>
                <v:rect id="Rectangle 69" o:spid="_x0000_s1066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<v:rect id="Rectangle 70" o:spid="_x0000_s1067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/>
                <v:rect id="Rectangle 71" o:spid="_x0000_s1068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<v:rect id="Rectangle 72" o:spid="_x0000_s1069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4GMOty/hB8j0HwAA//8DAFBLAQItABQABgAIAAAAIQDb4fbL7gAAAIUBAAATAAAAAAAAAAAA&#10;AAAAAAAAAABbQ29udGVudF9UeXBlc10ueG1sUEsBAi0AFAAGAAgAAAAhAFr0LFu/AAAAFQEAAAsA&#10;AAAAAAAAAAAAAAAAHwEAAF9yZWxzLy5yZWxzUEsBAi0AFAAGAAgAAAAhAE1NKVPEAAAA2wAAAA8A&#10;AAAAAAAAAAAAAAAABwIAAGRycy9kb3ducmV2LnhtbFBLBQYAAAAAAwADALcAAAD4AgAAAAA=&#10;" filled="f" stroked="f"/>
                <v:rect id="Rectangle 73" o:spid="_x0000_s1070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/>
                <v:rect id="Rectangle 74" o:spid="_x0000_s1071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/>
                <v:rect id="Rectangle 75" o:spid="_x0000_s1072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/>
                <v:rect id="Rectangle 76" o:spid="_x0000_s1073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/>
              </v:group>
              <v:group id="Group 30" o:spid="_x0000_s1074" style="position:absolute;left:18288;top:69257;width:41148;height:30536" coordsize="4508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o:lock v:ext="edit" aspectratio="t"/>
                <v:shape id="Freeform 5" o:spid="_x0000_s1075" style="position:absolute;left:10271;width:24923;height:24939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<o:lock v:ext="edit" verticies="t"/>
                </v:shape>
                <v:shape id="Freeform 6" o:spid="_x0000_s1076" style="position:absolute;left:15414;top:22606;width:7049;height:6238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 path="m104,130c50,45,50,45,50,45v26,11,61,22,98,26c148,130,148,130,148,130v-44,,-44,,-44,m,c95,147,95,147,95,147v71,,71,,71,c166,55,166,55,166,55v,,,,,c90,51,25,15,6,3,2,1,,,,e" filled="f" stroked="f">
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<o:lock v:ext="edit" verticies="t"/>
                </v:shape>
                <v:shape id="Freeform 7" o:spid="_x0000_s1077" style="position:absolute;left:23050;top:22606;width:7001;height:6238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 path="m17,130v,-59,,-59,,-59c55,67,89,56,116,45,61,130,61,130,61,130v-44,,-44,,-44,m165,v,,-3,2,-9,5c133,19,71,51,,55v,,,,,c,147,,147,,147v70,,70,,70,c165,,165,,165,e" filled="f" stroked="f">
                  <v:path arrowok="t" o:connecttype="custom" o:connectlocs="72130,551738;72130,301334;492183,190986;258820,551738;72130,551738;700088,0;661901,21221;0,233427;0,233427;0,623888;297007,623888;700088,0" o:connectangles="0,0,0,0,0,0,0,0,0,0,0,0"/>
                  <o:lock v:ext="edit" verticies="t"/>
                </v:shape>
                <v:shape id="Freeform 8" o:spid="_x0000_s1078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 path="m45,244l45,48r329,l374,244r-329,xm422,r-8,l227,,190,,,,,289r422,l422,x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shape id="Freeform 9" o:spid="_x0000_s1079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 path="m45,244l45,48r329,l374,244r-329,m422,r-8,l227,,190,,,,,289r422,l422,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rect id="Rectangle 7" o:spid="_x0000_s1080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<v:rect id="Rectangle 8" o:spid="_x0000_s1081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  <v:shape id="Freeform 12" o:spid="_x0000_s1082" style="position:absolute;left:12350;top:1651;width:6842;height:21891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 path="m147,c124,9,124,9,124,9v-124,322,,485,9,496c134,505,134,505,134,505v5,2,5,2,5,2c161,515,161,515,161,515,14,296,147,,147,e" filled="f" stroked="f">
                  <v:path arrowok="t" o:connecttype="custom" o:connectlocs="624716,0;526972,38257;565219,2146655;569469,2146655;590718,2155157;684213,2189163;624716,0" o:connectangles="0,0,0,0,0,0,0"/>
                </v:shape>
                <v:shape id="Freeform 13" o:spid="_x0000_s1083" style="position:absolute;left:26273;top:1651;width:6794;height:21891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 path="m14,c14,,147,296,,515v21,-8,21,-8,21,-8c27,505,27,505,27,505v,,1,,1,c37,493,160,330,37,9,14,,14,,14,e" filled="f" stroked="f">
                  <v:path arrowok="t" o:connecttype="custom" o:connectlocs="59452,0;0,2189163;89178,2155157;114657,2146655;118904,2146655;157123,38257;59452,0" o:connectangles="0,0,0,0,0,0,0"/>
                </v:shape>
                <v:shape id="Freeform 14" o:spid="_x0000_s1084" style="position:absolute;top:15541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 path="m246,c161,,133,81,133,81,116,77,101,75,88,75,22,75,,121,,121v,33,,33,,33c25,114,71,106,105,106v24,,41,4,41,4c163,26,243,24,252,24v1,,1,,1,c251,,251,,251,v-2,,-3,,-5,e" filled="f" stroked="f">
                  <v:path arrowok="t" o:connecttype="custom" o:connectlocs="1043458,0;564146,344849;373270,319304;0,515144;0,655638;445378,451283;619288,468313;1068908,102177;1073150,102177;1064667,0;1043458,0" o:connectangles="0,0,0,0,0,0,0,0,0,0,0"/>
                </v:shape>
                <v:shape id="Freeform 15" o:spid="_x0000_s1085" style="position:absolute;left:34258;top:16986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 path="m6,c,12,,12,,12,105,40,59,147,59,147v27,-13,51,-18,71,-18c189,129,215,173,215,173v40,3,40,3,40,3c255,160,255,160,255,160v-3,,-3,,-3,c217,158,217,158,217,158,193,122,159,113,131,113v-26,,-47,8,-47,8c102,19,6,,6,e" filled="f" stroked="f">
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</v:shape>
                <v:oval id="Oval 13" o:spid="_x0000_s1086" style="position:absolute;left:5476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 filled="f" stroked="f"/>
                <v:oval id="Oval 14" o:spid="_x0000_s1087" style="position:absolute;left:3867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 filled="f" stroked="f"/>
                <v:oval id="Oval 15" o:spid="_x0000_s1088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<v:oval id="Oval 16" o:spid="_x0000_s1089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<v:oval id="Oval 17" o:spid="_x0000_s1090" style="position:absolute;left:3867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 filled="f" stroked="f"/>
                <v:oval id="Oval 18" o:spid="_x0000_s1091" style="position:absolute;left:968;top:12620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 filled="f" stroked="f"/>
                <v:oval id="Oval 19" o:spid="_x0000_s1092" style="position:absolute;left:3175;top:9175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 filled="f" stroked="f"/>
                <v:oval id="Oval 20" o:spid="_x0000_s1093" style="position:absolute;left:36337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 filled="f" stroked="f"/>
                <v:oval id="Oval 21" o:spid="_x0000_s1094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<v:oval id="Oval 22" o:spid="_x0000_s1095" style="position:absolute;left:36337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 filled="f" stroked="f"/>
                <v:oval id="Oval 23" o:spid="_x0000_s1096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  <v:oval id="Oval 24" o:spid="_x0000_s1097" style="position:absolute;left:3175;top:1563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 filled="f" stroked="f"/>
                <v:oval id="Oval 25" o:spid="_x0000_s1098" style="position:absolute;left:7889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 filled="f" stroked="f"/>
              </v:group>
              <v:rect id="Rectangle 1" o:spid="_x0000_s1099" style="position:absolute;left:56218;top:24638;width:21489;height:75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C1433" w14:textId="77777777" w:rsidR="002D2DDF" w:rsidRDefault="002D2DD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AA84B" w14:textId="6D1655E6" w:rsidR="002D2DDF" w:rsidRDefault="002D2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325DB"/>
    <w:multiLevelType w:val="multilevel"/>
    <w:tmpl w:val="6EFE6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single"/>
      </w:rPr>
    </w:lvl>
  </w:abstractNum>
  <w:num w:numId="1" w16cid:durableId="20262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25"/>
    <w:rsid w:val="00060FB5"/>
    <w:rsid w:val="000629E9"/>
    <w:rsid w:val="0008209F"/>
    <w:rsid w:val="00083425"/>
    <w:rsid w:val="00090C60"/>
    <w:rsid w:val="00091ED5"/>
    <w:rsid w:val="000B0580"/>
    <w:rsid w:val="000B3289"/>
    <w:rsid w:val="000B7C68"/>
    <w:rsid w:val="000C32A4"/>
    <w:rsid w:val="000C7B6F"/>
    <w:rsid w:val="000D5FAD"/>
    <w:rsid w:val="000F54CF"/>
    <w:rsid w:val="001239CE"/>
    <w:rsid w:val="00134869"/>
    <w:rsid w:val="00142716"/>
    <w:rsid w:val="001815D2"/>
    <w:rsid w:val="0018361D"/>
    <w:rsid w:val="00190138"/>
    <w:rsid w:val="00192146"/>
    <w:rsid w:val="001E356C"/>
    <w:rsid w:val="00211DA2"/>
    <w:rsid w:val="002264D6"/>
    <w:rsid w:val="00233096"/>
    <w:rsid w:val="00253A5C"/>
    <w:rsid w:val="00273842"/>
    <w:rsid w:val="002A3CC9"/>
    <w:rsid w:val="002B7272"/>
    <w:rsid w:val="002D2DDF"/>
    <w:rsid w:val="00300659"/>
    <w:rsid w:val="0031374A"/>
    <w:rsid w:val="00364A4B"/>
    <w:rsid w:val="00372851"/>
    <w:rsid w:val="003750FA"/>
    <w:rsid w:val="00377B55"/>
    <w:rsid w:val="00382BBF"/>
    <w:rsid w:val="003840AB"/>
    <w:rsid w:val="003A23E4"/>
    <w:rsid w:val="003E1213"/>
    <w:rsid w:val="004046D7"/>
    <w:rsid w:val="00463223"/>
    <w:rsid w:val="0047031F"/>
    <w:rsid w:val="004705CA"/>
    <w:rsid w:val="004730BA"/>
    <w:rsid w:val="00495D8A"/>
    <w:rsid w:val="004A2A89"/>
    <w:rsid w:val="004A2B74"/>
    <w:rsid w:val="004B2DFE"/>
    <w:rsid w:val="004C2465"/>
    <w:rsid w:val="004C446F"/>
    <w:rsid w:val="004D5ECB"/>
    <w:rsid w:val="004D7C37"/>
    <w:rsid w:val="004E0027"/>
    <w:rsid w:val="004E1FE3"/>
    <w:rsid w:val="004E6F6A"/>
    <w:rsid w:val="004F16EC"/>
    <w:rsid w:val="00500CAD"/>
    <w:rsid w:val="00510E1A"/>
    <w:rsid w:val="00510E24"/>
    <w:rsid w:val="0053280E"/>
    <w:rsid w:val="00561657"/>
    <w:rsid w:val="00562C55"/>
    <w:rsid w:val="00590C79"/>
    <w:rsid w:val="00592C02"/>
    <w:rsid w:val="0059701C"/>
    <w:rsid w:val="005A5B34"/>
    <w:rsid w:val="005A76DC"/>
    <w:rsid w:val="005C19F6"/>
    <w:rsid w:val="005C5DA9"/>
    <w:rsid w:val="005E55CE"/>
    <w:rsid w:val="005E7144"/>
    <w:rsid w:val="005F6746"/>
    <w:rsid w:val="00617697"/>
    <w:rsid w:val="0062123A"/>
    <w:rsid w:val="006224D8"/>
    <w:rsid w:val="006239B4"/>
    <w:rsid w:val="00633CE5"/>
    <w:rsid w:val="0063730C"/>
    <w:rsid w:val="0066525D"/>
    <w:rsid w:val="0067649B"/>
    <w:rsid w:val="006C1AD8"/>
    <w:rsid w:val="006E3A2D"/>
    <w:rsid w:val="0071553D"/>
    <w:rsid w:val="007217F5"/>
    <w:rsid w:val="00734E26"/>
    <w:rsid w:val="00743BED"/>
    <w:rsid w:val="00762D0A"/>
    <w:rsid w:val="00763D29"/>
    <w:rsid w:val="00773B63"/>
    <w:rsid w:val="007A4516"/>
    <w:rsid w:val="007C4E1B"/>
    <w:rsid w:val="007D3205"/>
    <w:rsid w:val="007E762E"/>
    <w:rsid w:val="0080665D"/>
    <w:rsid w:val="00814963"/>
    <w:rsid w:val="0081693D"/>
    <w:rsid w:val="00817DA5"/>
    <w:rsid w:val="00826B12"/>
    <w:rsid w:val="0082720A"/>
    <w:rsid w:val="00836192"/>
    <w:rsid w:val="00836FAC"/>
    <w:rsid w:val="00857149"/>
    <w:rsid w:val="00870679"/>
    <w:rsid w:val="00875386"/>
    <w:rsid w:val="00890A94"/>
    <w:rsid w:val="008916A4"/>
    <w:rsid w:val="008951CC"/>
    <w:rsid w:val="00897E9B"/>
    <w:rsid w:val="008A7209"/>
    <w:rsid w:val="008C4105"/>
    <w:rsid w:val="008C4CDB"/>
    <w:rsid w:val="008E2B6D"/>
    <w:rsid w:val="008E4044"/>
    <w:rsid w:val="009151F1"/>
    <w:rsid w:val="009564A9"/>
    <w:rsid w:val="0098641B"/>
    <w:rsid w:val="009A3139"/>
    <w:rsid w:val="009A49D3"/>
    <w:rsid w:val="009D2A25"/>
    <w:rsid w:val="009D37D7"/>
    <w:rsid w:val="009F0607"/>
    <w:rsid w:val="00A2173B"/>
    <w:rsid w:val="00A447AC"/>
    <w:rsid w:val="00A66D61"/>
    <w:rsid w:val="00A97085"/>
    <w:rsid w:val="00AA0591"/>
    <w:rsid w:val="00AA4539"/>
    <w:rsid w:val="00AB272D"/>
    <w:rsid w:val="00AC5FD9"/>
    <w:rsid w:val="00AE09C9"/>
    <w:rsid w:val="00AE4BDB"/>
    <w:rsid w:val="00AF6F73"/>
    <w:rsid w:val="00B10E5C"/>
    <w:rsid w:val="00B161C4"/>
    <w:rsid w:val="00B20A41"/>
    <w:rsid w:val="00B30335"/>
    <w:rsid w:val="00B42643"/>
    <w:rsid w:val="00B47308"/>
    <w:rsid w:val="00B67D2F"/>
    <w:rsid w:val="00B769A9"/>
    <w:rsid w:val="00B93ADF"/>
    <w:rsid w:val="00BA505A"/>
    <w:rsid w:val="00BB24CD"/>
    <w:rsid w:val="00BB53CD"/>
    <w:rsid w:val="00BC5298"/>
    <w:rsid w:val="00BD5CD7"/>
    <w:rsid w:val="00BF1BE4"/>
    <w:rsid w:val="00C1483F"/>
    <w:rsid w:val="00C278AC"/>
    <w:rsid w:val="00C32FC8"/>
    <w:rsid w:val="00C70A8D"/>
    <w:rsid w:val="00C714EB"/>
    <w:rsid w:val="00C74797"/>
    <w:rsid w:val="00C96ED5"/>
    <w:rsid w:val="00CC117E"/>
    <w:rsid w:val="00CD2F3D"/>
    <w:rsid w:val="00CE09B6"/>
    <w:rsid w:val="00D00292"/>
    <w:rsid w:val="00D00B44"/>
    <w:rsid w:val="00D16442"/>
    <w:rsid w:val="00D45D40"/>
    <w:rsid w:val="00D841D0"/>
    <w:rsid w:val="00D8679C"/>
    <w:rsid w:val="00DA3E92"/>
    <w:rsid w:val="00DB003F"/>
    <w:rsid w:val="00DC42EB"/>
    <w:rsid w:val="00DC72E3"/>
    <w:rsid w:val="00DD2514"/>
    <w:rsid w:val="00E01188"/>
    <w:rsid w:val="00E11701"/>
    <w:rsid w:val="00E30B82"/>
    <w:rsid w:val="00E55D74"/>
    <w:rsid w:val="00E64FD4"/>
    <w:rsid w:val="00E9597B"/>
    <w:rsid w:val="00EA50F5"/>
    <w:rsid w:val="00EB2D81"/>
    <w:rsid w:val="00F106EC"/>
    <w:rsid w:val="00F332F0"/>
    <w:rsid w:val="00F408F8"/>
    <w:rsid w:val="00F40CC8"/>
    <w:rsid w:val="00F41A0F"/>
    <w:rsid w:val="00F67F48"/>
    <w:rsid w:val="00F94465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BD27C"/>
  <w14:defaultImageDpi w14:val="32767"/>
  <w15:chartTrackingRefBased/>
  <w15:docId w15:val="{92775029-151C-4B6D-AA93-300F9CF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3494BA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3494BA" w:themeColor="accent1"/>
        <w:left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3494BA" w:themeColor="accent1"/>
        <w:left w:val="dotted" w:sz="6" w:space="2" w:color="3494BA" w:themeColor="accent1"/>
      </w:pBdr>
      <w:spacing w:before="300" w:after="0"/>
      <w:outlineLvl w:val="3"/>
    </w:pPr>
    <w:rPr>
      <w:caps/>
      <w:color w:val="276E8B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3494BA" w:themeColor="accent1"/>
      </w:pBdr>
      <w:spacing w:before="300" w:after="0"/>
      <w:outlineLvl w:val="4"/>
    </w:pPr>
    <w:rPr>
      <w:caps/>
      <w:color w:val="276E8B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3494BA" w:themeColor="accent1"/>
      </w:pBdr>
      <w:spacing w:before="300" w:after="0"/>
      <w:outlineLvl w:val="5"/>
    </w:pPr>
    <w:rPr>
      <w:caps/>
      <w:color w:val="276E8B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276E8B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58B6C0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58B6C0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3494BA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1A495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276E8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1A495C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3494BA" w:themeColor="accent1"/>
        <w:left w:val="single" w:sz="4" w:space="10" w:color="3494BA" w:themeColor="accent1"/>
      </w:pBdr>
      <w:spacing w:after="0"/>
      <w:ind w:left="1296" w:right="1152"/>
      <w:jc w:val="both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3494BA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1A495C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3494BA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58B6C0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gif"/><Relationship Id="rId26" Type="http://schemas.openxmlformats.org/officeDocument/2006/relationships/image" Target="media/image11.gif"/><Relationship Id="rId3" Type="http://schemas.openxmlformats.org/officeDocument/2006/relationships/customXml" Target="../customXml/item3.xml"/><Relationship Id="rId21" Type="http://schemas.openxmlformats.org/officeDocument/2006/relationships/image" Target="media/image6.gif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gif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gif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gi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gif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4.gif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gif"/><Relationship Id="rId27" Type="http://schemas.openxmlformats.org/officeDocument/2006/relationships/image" Target="media/image12.gif"/><Relationship Id="rId30" Type="http://schemas.openxmlformats.org/officeDocument/2006/relationships/header" Target="header5.xml"/><Relationship Id="rId8" Type="http://schemas.openxmlformats.org/officeDocument/2006/relationships/webSettings" Target="webSetting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Local\Microsoft\Office\16.0\DTS\en-US%7b178D73BB-3B98-44EF-9B85-146B9B090EA7%7d\%7b6C8C9694-B770-4B2E-8458-00819103D7A0%7dtf22618618_win32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{6C8C9694-B770-4B2E-8458-00819103D7A0}tf22618618_win32.dotx</Template>
  <TotalTime>299</TotalTime>
  <Pages>6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Narpati</dc:creator>
  <cp:keywords/>
  <dc:description/>
  <cp:lastModifiedBy>Jason Narpati</cp:lastModifiedBy>
  <cp:revision>68</cp:revision>
  <cp:lastPrinted>2022-11-08T08:40:00Z</cp:lastPrinted>
  <dcterms:created xsi:type="dcterms:W3CDTF">2022-11-08T06:49:00Z</dcterms:created>
  <dcterms:modified xsi:type="dcterms:W3CDTF">2023-03-23T01:38:00Z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