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49"/>
        <w:gridCol w:w="627"/>
        <w:gridCol w:w="1777"/>
        <w:gridCol w:w="1203"/>
        <w:gridCol w:w="604"/>
        <w:gridCol w:w="3813"/>
        <w:gridCol w:w="173"/>
        <w:gridCol w:w="2688"/>
        <w:gridCol w:w="186"/>
      </w:tblGrid>
      <w:tr w:rsidR="00B42643" w14:paraId="688F5A5B" w14:textId="77777777" w:rsidTr="00897E9B">
        <w:trPr>
          <w:trHeight w:val="1890"/>
          <w:jc w:val="center"/>
        </w:trPr>
        <w:tc>
          <w:tcPr>
            <w:tcW w:w="450" w:type="dxa"/>
          </w:tcPr>
          <w:p w14:paraId="420CF6B1" w14:textId="77777777" w:rsidR="00B42643" w:rsidRPr="00B67D2F" w:rsidRDefault="00B42643" w:rsidP="00B42643">
            <w:pPr>
              <w:pStyle w:val="NoSpacing"/>
            </w:pPr>
          </w:p>
        </w:tc>
        <w:tc>
          <w:tcPr>
            <w:tcW w:w="8010" w:type="dxa"/>
            <w:gridSpan w:val="5"/>
            <w:shd w:val="clear" w:color="auto" w:fill="auto"/>
          </w:tcPr>
          <w:p w14:paraId="4956631E" w14:textId="4001A774" w:rsidR="0035316E" w:rsidRPr="0035316E" w:rsidRDefault="009E49E9" w:rsidP="0035316E">
            <w:pPr>
              <w:pStyle w:val="Title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NEVER A DULL DAY AT THE PARK</w:t>
            </w:r>
          </w:p>
          <w:p w14:paraId="4634F63A" w14:textId="68686943" w:rsidR="00B42643" w:rsidRPr="00857149" w:rsidRDefault="009E49E9" w:rsidP="00EA50F5">
            <w:pPr>
              <w:pStyle w:val="Subtitle"/>
            </w:pPr>
            <w:r>
              <w:t>MORDECAI</w:t>
            </w:r>
          </w:p>
        </w:tc>
        <w:tc>
          <w:tcPr>
            <w:tcW w:w="3060" w:type="dxa"/>
            <w:gridSpan w:val="3"/>
          </w:tcPr>
          <w:p w14:paraId="78D6EEAD" w14:textId="77777777" w:rsidR="00B42643" w:rsidRDefault="00B42643" w:rsidP="00EA50F5">
            <w:pPr>
              <w:pStyle w:val="TOC2"/>
            </w:pPr>
          </w:p>
        </w:tc>
      </w:tr>
      <w:tr w:rsidR="00B42643" w14:paraId="50C920C9" w14:textId="77777777" w:rsidTr="00897E9B">
        <w:trPr>
          <w:trHeight w:val="1170"/>
          <w:jc w:val="center"/>
        </w:trPr>
        <w:tc>
          <w:tcPr>
            <w:tcW w:w="450" w:type="dxa"/>
          </w:tcPr>
          <w:p w14:paraId="5E8A4A78" w14:textId="77777777" w:rsidR="00B42643" w:rsidRPr="00EA50F5" w:rsidRDefault="00B42643" w:rsidP="00B42643">
            <w:pPr>
              <w:pStyle w:val="NoSpacing"/>
            </w:pPr>
          </w:p>
        </w:tc>
        <w:tc>
          <w:tcPr>
            <w:tcW w:w="8010" w:type="dxa"/>
            <w:gridSpan w:val="5"/>
          </w:tcPr>
          <w:p w14:paraId="33B4B3CB" w14:textId="3F5A1445" w:rsidR="00B42643" w:rsidRDefault="00083425" w:rsidP="00EA50F5">
            <w:pPr>
              <w:pStyle w:val="Info"/>
            </w:pPr>
            <w:r>
              <w:t xml:space="preserve">SEASON </w:t>
            </w:r>
            <w:r w:rsidR="00D43539">
              <w:t>3</w:t>
            </w:r>
            <w:r w:rsidR="00B42643" w:rsidRPr="00EA50F5">
              <w:t xml:space="preserve">  |  </w:t>
            </w:r>
            <w:r>
              <w:t xml:space="preserve">Ver. </w:t>
            </w:r>
            <w:r w:rsidR="00D43539">
              <w:t>1</w:t>
            </w:r>
            <w:r>
              <w:t>.0</w:t>
            </w:r>
            <w:r w:rsidR="00B42643" w:rsidRPr="00EA50F5">
              <w:t xml:space="preserve">  |  </w:t>
            </w:r>
            <w:r>
              <w:t xml:space="preserve">CHARACTER </w:t>
            </w:r>
            <w:r w:rsidR="009E49E9">
              <w:t>5</w:t>
            </w:r>
          </w:p>
          <w:p w14:paraId="7A57CFA2" w14:textId="2B261435" w:rsidR="00083425" w:rsidRPr="00EA50F5" w:rsidRDefault="00083425" w:rsidP="00EA50F5">
            <w:pPr>
              <w:pStyle w:val="Info"/>
            </w:pPr>
            <w:r w:rsidRPr="004E1FE3">
              <w:rPr>
                <w:color w:val="FF0000"/>
                <w:sz w:val="22"/>
                <w:szCs w:val="22"/>
              </w:rPr>
              <w:t>diSCLAIMER: Nonprofit fan work. do not redistribute</w:t>
            </w:r>
            <w:r w:rsidR="004E1FE3" w:rsidRPr="004E1FE3">
              <w:rPr>
                <w:color w:val="FF0000"/>
                <w:sz w:val="22"/>
                <w:szCs w:val="22"/>
              </w:rPr>
              <w:t xml:space="preserve"> commercially.</w:t>
            </w:r>
          </w:p>
        </w:tc>
        <w:tc>
          <w:tcPr>
            <w:tcW w:w="3060" w:type="dxa"/>
            <w:gridSpan w:val="3"/>
            <w:shd w:val="clear" w:color="auto" w:fill="auto"/>
          </w:tcPr>
          <w:p w14:paraId="15C5653A" w14:textId="77777777" w:rsidR="00B42643" w:rsidRDefault="00B42643" w:rsidP="00B67D2F">
            <w:pPr>
              <w:rPr>
                <w:lang w:eastAsia="ja-JP"/>
              </w:rPr>
            </w:pPr>
          </w:p>
        </w:tc>
      </w:tr>
      <w:tr w:rsidR="00B42643" w14:paraId="706AEB94" w14:textId="77777777" w:rsidTr="00AA4539">
        <w:trPr>
          <w:trHeight w:val="3321"/>
          <w:jc w:val="center"/>
        </w:trPr>
        <w:tc>
          <w:tcPr>
            <w:tcW w:w="450" w:type="dxa"/>
          </w:tcPr>
          <w:p w14:paraId="4EFB9A22" w14:textId="77777777" w:rsidR="00B42643" w:rsidRDefault="00B42643" w:rsidP="00B42643">
            <w:pPr>
              <w:pStyle w:val="NoSpacing"/>
            </w:pPr>
          </w:p>
        </w:tc>
        <w:tc>
          <w:tcPr>
            <w:tcW w:w="8010" w:type="dxa"/>
            <w:gridSpan w:val="5"/>
            <w:vMerge w:val="restart"/>
          </w:tcPr>
          <w:p w14:paraId="2554DF66" w14:textId="77777777" w:rsidR="00B42643" w:rsidRDefault="00B42643" w:rsidP="00C714EB"/>
        </w:tc>
        <w:tc>
          <w:tcPr>
            <w:tcW w:w="3060" w:type="dxa"/>
            <w:gridSpan w:val="3"/>
            <w:shd w:val="clear" w:color="auto" w:fill="auto"/>
          </w:tcPr>
          <w:p w14:paraId="440B05C0" w14:textId="7C9E7BE7" w:rsidR="00B42643" w:rsidRPr="00EA50F5" w:rsidRDefault="00B47180" w:rsidP="00EA50F5">
            <w:pPr>
              <w:pStyle w:val="TOC1"/>
            </w:pPr>
            <w:r>
              <w:t>BIRD ON CRACK</w:t>
            </w:r>
          </w:p>
          <w:p w14:paraId="75E86B57" w14:textId="526FA939" w:rsidR="00B42643" w:rsidRPr="00FC2165" w:rsidRDefault="005330DB" w:rsidP="00EA50F5">
            <w:pPr>
              <w:pStyle w:val="TOC2"/>
            </w:pPr>
            <w:r>
              <w:t xml:space="preserve">On top of Mordecai’s </w:t>
            </w:r>
            <w:r w:rsidR="00B47180">
              <w:t>grapple repertoire is a unique dash state that helps you close the gap in the blink of an eye.</w:t>
            </w:r>
          </w:p>
        </w:tc>
      </w:tr>
      <w:tr w:rsidR="00B42643" w14:paraId="3B97918B" w14:textId="77777777" w:rsidTr="00AA4539">
        <w:trPr>
          <w:trHeight w:val="89"/>
          <w:jc w:val="center"/>
        </w:trPr>
        <w:tc>
          <w:tcPr>
            <w:tcW w:w="450" w:type="dxa"/>
          </w:tcPr>
          <w:p w14:paraId="50DC7A16" w14:textId="77777777" w:rsidR="00B42643" w:rsidRDefault="00B42643" w:rsidP="00B42643">
            <w:pPr>
              <w:pStyle w:val="NoSpacing"/>
            </w:pPr>
          </w:p>
        </w:tc>
        <w:tc>
          <w:tcPr>
            <w:tcW w:w="8010" w:type="dxa"/>
            <w:gridSpan w:val="5"/>
            <w:vMerge/>
          </w:tcPr>
          <w:p w14:paraId="3544786E" w14:textId="77777777" w:rsidR="00B42643" w:rsidRDefault="00B42643" w:rsidP="00C714EB"/>
        </w:tc>
        <w:tc>
          <w:tcPr>
            <w:tcW w:w="174" w:type="dxa"/>
            <w:shd w:val="clear" w:color="auto" w:fill="auto"/>
          </w:tcPr>
          <w:p w14:paraId="1ECCF705" w14:textId="77777777" w:rsidR="00B42643" w:rsidRPr="00C714EB" w:rsidRDefault="00B42643" w:rsidP="00C714E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2699" w:type="dxa"/>
            <w:tcBorders>
              <w:top w:val="single" w:sz="24" w:space="0" w:color="FFFFFF" w:themeColor="background1"/>
            </w:tcBorders>
            <w:shd w:val="clear" w:color="auto" w:fill="auto"/>
          </w:tcPr>
          <w:p w14:paraId="382D333D" w14:textId="77777777" w:rsidR="00B42643" w:rsidRPr="00C714EB" w:rsidRDefault="00B42643" w:rsidP="00C714E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87" w:type="dxa"/>
            <w:shd w:val="clear" w:color="auto" w:fill="auto"/>
          </w:tcPr>
          <w:p w14:paraId="39137C62" w14:textId="77777777" w:rsidR="00B42643" w:rsidRPr="00C714EB" w:rsidRDefault="00B42643" w:rsidP="00C714EB">
            <w:pPr>
              <w:pStyle w:val="NoSpacing"/>
              <w:rPr>
                <w:sz w:val="10"/>
                <w:szCs w:val="10"/>
              </w:rPr>
            </w:pPr>
          </w:p>
        </w:tc>
      </w:tr>
      <w:tr w:rsidR="00B42643" w14:paraId="6978B37B" w14:textId="77777777" w:rsidTr="00AA4539">
        <w:trPr>
          <w:trHeight w:val="2538"/>
          <w:jc w:val="center"/>
        </w:trPr>
        <w:tc>
          <w:tcPr>
            <w:tcW w:w="450" w:type="dxa"/>
          </w:tcPr>
          <w:p w14:paraId="40B76873" w14:textId="77777777" w:rsidR="00B42643" w:rsidRDefault="00B42643" w:rsidP="00B42643">
            <w:pPr>
              <w:pStyle w:val="NoSpacing"/>
            </w:pPr>
          </w:p>
        </w:tc>
        <w:tc>
          <w:tcPr>
            <w:tcW w:w="8010" w:type="dxa"/>
            <w:gridSpan w:val="5"/>
            <w:vMerge/>
          </w:tcPr>
          <w:p w14:paraId="572ECD48" w14:textId="77777777" w:rsidR="00B42643" w:rsidRDefault="00B42643" w:rsidP="00C714EB"/>
        </w:tc>
        <w:tc>
          <w:tcPr>
            <w:tcW w:w="3060" w:type="dxa"/>
            <w:gridSpan w:val="3"/>
            <w:vMerge w:val="restart"/>
            <w:shd w:val="clear" w:color="auto" w:fill="auto"/>
          </w:tcPr>
          <w:p w14:paraId="39862444" w14:textId="4F16D78F" w:rsidR="00B42643" w:rsidRPr="00EA50F5" w:rsidRDefault="00486E32" w:rsidP="00C714EB">
            <w:pPr>
              <w:pStyle w:val="TOC1"/>
            </w:pPr>
            <w:r>
              <w:t>TANKIN’ IT</w:t>
            </w:r>
          </w:p>
          <w:p w14:paraId="6A2A07C3" w14:textId="2E00B5F1" w:rsidR="00B42643" w:rsidRPr="00EA50F5" w:rsidRDefault="00B47180" w:rsidP="00C714EB">
            <w:pPr>
              <w:pStyle w:val="TOC2"/>
            </w:pPr>
            <w:r>
              <w:t>Mordecai’s standing and crouching HK can be charged and can tank one hit. On a counter, it can launch or stun the opponent.</w:t>
            </w:r>
          </w:p>
        </w:tc>
      </w:tr>
      <w:tr w:rsidR="004E1FE3" w14:paraId="28D2DC22" w14:textId="77777777" w:rsidTr="00743BED">
        <w:trPr>
          <w:trHeight w:val="729"/>
          <w:jc w:val="center"/>
        </w:trPr>
        <w:tc>
          <w:tcPr>
            <w:tcW w:w="450" w:type="dxa"/>
          </w:tcPr>
          <w:p w14:paraId="568A683F" w14:textId="77777777" w:rsidR="004E1FE3" w:rsidRDefault="004E1FE3" w:rsidP="00B42643">
            <w:pPr>
              <w:pStyle w:val="NoSpacing"/>
            </w:pPr>
          </w:p>
        </w:tc>
        <w:tc>
          <w:tcPr>
            <w:tcW w:w="4228" w:type="dxa"/>
            <w:gridSpan w:val="4"/>
          </w:tcPr>
          <w:p w14:paraId="3FB64A8C" w14:textId="77777777" w:rsidR="004E1FE3" w:rsidRDefault="004E1FE3" w:rsidP="00EA50F5">
            <w:pPr>
              <w:pStyle w:val="Heading1"/>
              <w:rPr>
                <w:lang w:eastAsia="ja-JP"/>
              </w:rPr>
            </w:pPr>
            <w:r>
              <w:t>OVERVIEW</w:t>
            </w:r>
          </w:p>
        </w:tc>
        <w:tc>
          <w:tcPr>
            <w:tcW w:w="3782" w:type="dxa"/>
          </w:tcPr>
          <w:p w14:paraId="16CE2EAD" w14:textId="2435377F" w:rsidR="004E1FE3" w:rsidRDefault="00743BED" w:rsidP="00EA50F5">
            <w:pPr>
              <w:pStyle w:val="Heading1"/>
              <w:rPr>
                <w:lang w:eastAsia="ja-JP"/>
              </w:rPr>
            </w:pPr>
            <w:r>
              <w:rPr>
                <w:lang w:eastAsia="ja-JP"/>
              </w:rPr>
              <w:t>CREDITS</w:t>
            </w:r>
            <w:r w:rsidR="00BB24CD">
              <w:rPr>
                <w:lang w:eastAsia="ja-JP"/>
              </w:rPr>
              <w:t xml:space="preserve"> &amp; such</w:t>
            </w:r>
          </w:p>
        </w:tc>
        <w:tc>
          <w:tcPr>
            <w:tcW w:w="3060" w:type="dxa"/>
            <w:gridSpan w:val="3"/>
            <w:vMerge/>
            <w:shd w:val="clear" w:color="auto" w:fill="auto"/>
          </w:tcPr>
          <w:p w14:paraId="7EE16B00" w14:textId="77777777" w:rsidR="004E1FE3" w:rsidRDefault="004E1FE3" w:rsidP="00EA50F5">
            <w:pPr>
              <w:pStyle w:val="TOC2"/>
            </w:pPr>
          </w:p>
        </w:tc>
      </w:tr>
      <w:tr w:rsidR="00897E9B" w:rsidRPr="00897E9B" w14:paraId="73724B04" w14:textId="77777777" w:rsidTr="00743BED">
        <w:trPr>
          <w:trHeight w:val="144"/>
          <w:jc w:val="center"/>
        </w:trPr>
        <w:tc>
          <w:tcPr>
            <w:tcW w:w="450" w:type="dxa"/>
          </w:tcPr>
          <w:p w14:paraId="3C53C504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630" w:type="dxa"/>
            <w:shd w:val="clear" w:color="auto" w:fill="5ECCF3" w:themeFill="accent2"/>
          </w:tcPr>
          <w:p w14:paraId="74B9FAEC" w14:textId="5B0ACD3A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784" w:type="dxa"/>
            <w:shd w:val="clear" w:color="auto" w:fill="5ECCF3" w:themeFill="accent2"/>
          </w:tcPr>
          <w:p w14:paraId="1DDC3316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208" w:type="dxa"/>
            <w:shd w:val="clear" w:color="auto" w:fill="5ECCF3" w:themeFill="accent2"/>
          </w:tcPr>
          <w:p w14:paraId="23A09681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559" w:type="dxa"/>
            <w:vMerge w:val="restart"/>
            <w:shd w:val="clear" w:color="auto" w:fill="auto"/>
          </w:tcPr>
          <w:p w14:paraId="62BA9F97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3829" w:type="dxa"/>
            <w:shd w:val="clear" w:color="auto" w:fill="5ECCF3" w:themeFill="accent2"/>
          </w:tcPr>
          <w:p w14:paraId="2C893DB2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74" w:type="dxa"/>
            <w:shd w:val="clear" w:color="auto" w:fill="auto"/>
          </w:tcPr>
          <w:p w14:paraId="2810A756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2699" w:type="dxa"/>
            <w:tcBorders>
              <w:top w:val="single" w:sz="24" w:space="0" w:color="FFFFFF" w:themeColor="background1"/>
            </w:tcBorders>
            <w:shd w:val="clear" w:color="auto" w:fill="auto"/>
          </w:tcPr>
          <w:p w14:paraId="21F067A2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87" w:type="dxa"/>
            <w:shd w:val="clear" w:color="auto" w:fill="auto"/>
          </w:tcPr>
          <w:p w14:paraId="1EC48014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</w:tr>
      <w:tr w:rsidR="00897E9B" w14:paraId="286390A3" w14:textId="77777777" w:rsidTr="00743BED">
        <w:trPr>
          <w:trHeight w:val="3744"/>
          <w:jc w:val="center"/>
        </w:trPr>
        <w:tc>
          <w:tcPr>
            <w:tcW w:w="450" w:type="dxa"/>
          </w:tcPr>
          <w:p w14:paraId="02B4CACC" w14:textId="77777777" w:rsidR="00897E9B" w:rsidRPr="00EA50F5" w:rsidRDefault="00897E9B" w:rsidP="00B42643">
            <w:pPr>
              <w:pStyle w:val="NoSpacing"/>
              <w:rPr>
                <w:sz w:val="12"/>
              </w:rPr>
            </w:pPr>
          </w:p>
        </w:tc>
        <w:tc>
          <w:tcPr>
            <w:tcW w:w="3622" w:type="dxa"/>
            <w:gridSpan w:val="3"/>
            <w:shd w:val="clear" w:color="auto" w:fill="auto"/>
          </w:tcPr>
          <w:p w14:paraId="41BC6B12" w14:textId="77777777" w:rsidR="000E30FE" w:rsidRDefault="00B97CCC" w:rsidP="004E1FE3">
            <w:r>
              <w:t>Mordecai is a blue jay working at a park with his best friend, Rigby. When the park is faced with a legal dispute that threatens their jobs, both decided it was enough and that it’s time to do it their way.</w:t>
            </w:r>
          </w:p>
          <w:p w14:paraId="3641EAC1" w14:textId="58C4D42A" w:rsidR="00B97CCC" w:rsidRPr="00EA50F5" w:rsidRDefault="00B97CCC" w:rsidP="004E1FE3">
            <w:r>
              <w:t>Without a doubt, one of the most nimble grapplers you’ll ever see. So sugar-free it’ll cure someone with diabetes. He can also call upon his co-workers to aid him in battle.</w:t>
            </w:r>
          </w:p>
        </w:tc>
        <w:tc>
          <w:tcPr>
            <w:tcW w:w="559" w:type="dxa"/>
            <w:vMerge/>
            <w:shd w:val="clear" w:color="auto" w:fill="auto"/>
          </w:tcPr>
          <w:p w14:paraId="19D7AC3B" w14:textId="77777777" w:rsidR="00897E9B" w:rsidRPr="00EA50F5" w:rsidRDefault="00897E9B" w:rsidP="00EA50F5">
            <w:pPr>
              <w:pStyle w:val="NoSpacing"/>
              <w:rPr>
                <w:sz w:val="12"/>
              </w:rPr>
            </w:pPr>
          </w:p>
        </w:tc>
        <w:tc>
          <w:tcPr>
            <w:tcW w:w="3829" w:type="dxa"/>
            <w:shd w:val="clear" w:color="auto" w:fill="auto"/>
          </w:tcPr>
          <w:p w14:paraId="711D39AA" w14:textId="37ED3813" w:rsidR="00BB24CD" w:rsidRDefault="00743BED" w:rsidP="00743BED">
            <w:r w:rsidRPr="00BB24CD">
              <w:rPr>
                <w:b/>
                <w:bCs/>
              </w:rPr>
              <w:t xml:space="preserve">Base </w:t>
            </w:r>
            <w:r w:rsidR="00FF26DB">
              <w:rPr>
                <w:b/>
                <w:bCs/>
              </w:rPr>
              <w:t>sprites</w:t>
            </w:r>
            <w:r>
              <w:t xml:space="preserve"> – </w:t>
            </w:r>
            <w:r w:rsidR="00B47308">
              <w:t>(</w:t>
            </w:r>
            <w:r w:rsidR="00B97CCC">
              <w:t>Mordecai</w:t>
            </w:r>
            <w:r w:rsidR="00B47308">
              <w:t xml:space="preserve">) </w:t>
            </w:r>
            <w:r w:rsidR="00B97CCC">
              <w:t>Madoldcrow 115</w:t>
            </w:r>
            <w:r>
              <w:br/>
            </w:r>
            <w:r w:rsidRPr="00BB24CD">
              <w:rPr>
                <w:b/>
                <w:bCs/>
              </w:rPr>
              <w:t>Template</w:t>
            </w:r>
            <w:r>
              <w:t xml:space="preserve"> – POTS/DivineWolf, Memo</w:t>
            </w:r>
            <w:r w:rsidR="00A37428">
              <w:br/>
            </w:r>
            <w:r w:rsidR="00A37428">
              <w:rPr>
                <w:b/>
                <w:bCs/>
              </w:rPr>
              <w:t>Sprites</w:t>
            </w:r>
            <w:r w:rsidR="00A37428">
              <w:t xml:space="preserve"> – </w:t>
            </w:r>
            <w:r w:rsidR="00B97CCC">
              <w:t>Madoldcrow 115</w:t>
            </w:r>
            <w:r w:rsidR="008C0D00">
              <w:t>, Moku, Infinite, Chazzanova, Dampir</w:t>
            </w:r>
            <w:r>
              <w:br/>
            </w:r>
            <w:r w:rsidRPr="00BB24CD">
              <w:rPr>
                <w:b/>
                <w:bCs/>
              </w:rPr>
              <w:t>Voice source</w:t>
            </w:r>
            <w:r>
              <w:t xml:space="preserve"> – </w:t>
            </w:r>
            <w:r w:rsidR="00FE2D13">
              <w:t>Mordecai himself</w:t>
            </w:r>
            <w:r w:rsidR="00B47308">
              <w:t xml:space="preserve"> (</w:t>
            </w:r>
            <w:r w:rsidR="00BC4174">
              <w:t>Regular Show</w:t>
            </w:r>
            <w:r w:rsidR="00B47308">
              <w:t>)</w:t>
            </w:r>
            <w:r w:rsidR="00A37428">
              <w:t xml:space="preserve"> </w:t>
            </w:r>
            <w:r>
              <w:br/>
            </w:r>
            <w:r w:rsidRPr="00BB24CD">
              <w:rPr>
                <w:b/>
                <w:bCs/>
              </w:rPr>
              <w:t>Code assets</w:t>
            </w:r>
            <w:r>
              <w:t xml:space="preserve"> – the_none,</w:t>
            </w:r>
            <w:r w:rsidR="006224D8">
              <w:t xml:space="preserve"> Mr. Ansatsuken</w:t>
            </w:r>
            <w:r w:rsidR="00BB24CD">
              <w:t>, POTS</w:t>
            </w:r>
            <w:r w:rsidR="008C4105">
              <w:t>, Infinite</w:t>
            </w:r>
            <w:r w:rsidR="00B75821">
              <w:t xml:space="preserve">, </w:t>
            </w:r>
            <w:r w:rsidR="00FE2D13">
              <w:t>Lone Avenger</w:t>
            </w:r>
          </w:p>
          <w:p w14:paraId="0026A3E9" w14:textId="56677F26" w:rsidR="00BB24CD" w:rsidRPr="00EA50F5" w:rsidRDefault="00BB24CD" w:rsidP="00743BED">
            <w:r w:rsidRPr="00BB24CD">
              <w:rPr>
                <w:b/>
                <w:bCs/>
              </w:rPr>
              <w:t>SPECIAL THANKS</w:t>
            </w:r>
            <w:r>
              <w:t xml:space="preserve"> </w:t>
            </w:r>
            <w:r w:rsidR="00DB6418">
              <w:t xml:space="preserve">to </w:t>
            </w:r>
            <w:r w:rsidR="00DB6418" w:rsidRPr="005A76DC">
              <w:rPr>
                <w:i/>
                <w:iCs/>
              </w:rPr>
              <w:t>Elecbyte</w:t>
            </w:r>
            <w:r w:rsidR="00DB6418">
              <w:t xml:space="preserve"> and </w:t>
            </w:r>
            <w:r w:rsidR="00FE2D13" w:rsidRPr="00FE2D13">
              <w:rPr>
                <w:i/>
                <w:iCs/>
              </w:rPr>
              <w:t>Cartoon Network</w:t>
            </w:r>
            <w:r w:rsidR="00DB6418">
              <w:t>.</w:t>
            </w:r>
          </w:p>
        </w:tc>
        <w:tc>
          <w:tcPr>
            <w:tcW w:w="3060" w:type="dxa"/>
            <w:gridSpan w:val="3"/>
            <w:shd w:val="clear" w:color="auto" w:fill="auto"/>
          </w:tcPr>
          <w:p w14:paraId="656AD858" w14:textId="0E92023E" w:rsidR="00897E9B" w:rsidRPr="00C714EB" w:rsidRDefault="00BB24CD" w:rsidP="00C714EB">
            <w:pPr>
              <w:pStyle w:val="TOC1"/>
            </w:pPr>
            <w:r>
              <w:t>find me</w:t>
            </w:r>
            <w:r w:rsidR="002264D6">
              <w:t xml:space="preserve"> at…</w:t>
            </w:r>
          </w:p>
          <w:p w14:paraId="7C74D02F" w14:textId="2AFF19F2" w:rsidR="00897E9B" w:rsidRPr="002264D6" w:rsidRDefault="002264D6" w:rsidP="00C714EB">
            <w:pPr>
              <w:pStyle w:val="TOC2"/>
            </w:pPr>
            <w:r w:rsidRPr="002264D6">
              <w:rPr>
                <w:b/>
                <w:bCs/>
                <w:sz w:val="22"/>
                <w:szCs w:val="28"/>
              </w:rPr>
              <w:t xml:space="preserve">Discord: </w:t>
            </w:r>
            <w:r>
              <w:rPr>
                <w:b/>
                <w:bCs/>
              </w:rPr>
              <w:br/>
            </w:r>
            <w:r w:rsidR="002618B0">
              <w:t>js</w:t>
            </w:r>
            <w:r>
              <w:t>tudios</w:t>
            </w:r>
            <w:r w:rsidR="002618B0">
              <w:t>_</w:t>
            </w:r>
            <w:r>
              <w:t>2k</w:t>
            </w:r>
            <w:r>
              <w:br/>
            </w:r>
            <w:r>
              <w:rPr>
                <w:b/>
                <w:bCs/>
                <w:sz w:val="22"/>
                <w:szCs w:val="28"/>
              </w:rPr>
              <w:t>Reddit</w:t>
            </w:r>
            <w:r w:rsidRPr="002264D6">
              <w:rPr>
                <w:b/>
                <w:bCs/>
                <w:sz w:val="22"/>
                <w:szCs w:val="28"/>
              </w:rPr>
              <w:t>:</w:t>
            </w:r>
            <w:r>
              <w:rPr>
                <w:b/>
                <w:bCs/>
              </w:rPr>
              <w:br/>
            </w:r>
            <w:r>
              <w:t>u/JStudios2k</w:t>
            </w:r>
          </w:p>
        </w:tc>
      </w:tr>
    </w:tbl>
    <w:p w14:paraId="6A892A7E" w14:textId="77777777" w:rsidR="002D2DDF" w:rsidRDefault="002D2DDF" w:rsidP="002D2DDF">
      <w:pPr>
        <w:pStyle w:val="NoSpacing"/>
        <w:rPr>
          <w:b/>
          <w:bCs/>
          <w:sz w:val="14"/>
          <w:lang w:val="en-ID"/>
        </w:rPr>
        <w:sectPr w:rsidR="002D2DDF" w:rsidSect="00190138">
          <w:footerReference w:type="even" r:id="rId11"/>
          <w:footerReference w:type="default" r:id="rId12"/>
          <w:headerReference w:type="first" r:id="rId13"/>
          <w:pgSz w:w="12240" w:h="15840"/>
          <w:pgMar w:top="360" w:right="360" w:bottom="360" w:left="360" w:header="288" w:footer="432" w:gutter="0"/>
          <w:cols w:space="720"/>
          <w:titlePg/>
          <w:docGrid w:linePitch="360"/>
        </w:sectPr>
      </w:pPr>
    </w:p>
    <w:p w14:paraId="751EA884" w14:textId="41E48D26" w:rsidR="00372851" w:rsidRDefault="00372851" w:rsidP="00372851">
      <w:pPr>
        <w:pStyle w:val="Heading1"/>
      </w:pPr>
      <w:r>
        <w:lastRenderedPageBreak/>
        <w:t>MOVELIST</w:t>
      </w:r>
    </w:p>
    <w:tbl>
      <w:tblPr>
        <w:tblW w:w="165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3473"/>
        <w:gridCol w:w="11870"/>
      </w:tblGrid>
      <w:tr w:rsidR="002D2DDF" w:rsidRPr="002D2DDF" w14:paraId="338AD84C" w14:textId="77777777" w:rsidTr="002D2DDF">
        <w:tc>
          <w:tcPr>
            <w:tcW w:w="0" w:type="auto"/>
            <w:gridSpan w:val="3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00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731F77" w14:textId="77777777" w:rsidR="002D2DDF" w:rsidRPr="002D2DDF" w:rsidRDefault="002D2DDF" w:rsidP="002D2DDF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b/>
                <w:bCs/>
                <w:sz w:val="22"/>
                <w:szCs w:val="40"/>
                <w:lang w:val="en-ID"/>
              </w:rPr>
              <w:t>Normal Throws</w:t>
            </w:r>
          </w:p>
        </w:tc>
      </w:tr>
      <w:tr w:rsidR="002D2DDF" w:rsidRPr="002D2DDF" w14:paraId="5DDBC9BE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989AB2" w14:textId="777E753B" w:rsidR="002D2DDF" w:rsidRPr="002D2DDF" w:rsidRDefault="002724F5" w:rsidP="002D2DDF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M.G.K.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4AA655" w14:textId="720C15CF" w:rsidR="002D2DDF" w:rsidRPr="002D2DDF" w:rsidRDefault="002D2DDF" w:rsidP="002D2DDF">
            <w:pPr>
              <w:pStyle w:val="NoSpacing"/>
              <w:rPr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sz w:val="22"/>
                <w:szCs w:val="40"/>
                <w:lang w:val="en-ID"/>
              </w:rPr>
              <w:t>(NEAR OPPONENT)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16AB41B" wp14:editId="058C4A53">
                  <wp:extent cx="474980" cy="474980"/>
                  <wp:effectExtent l="0" t="0" r="0" b="0"/>
                  <wp:docPr id="1082" name="Picture 1082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" name="Picture 927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OR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63F06FA" wp14:editId="288F3BD8">
                  <wp:extent cx="474980" cy="474980"/>
                  <wp:effectExtent l="0" t="0" r="1270" b="0"/>
                  <wp:docPr id="930" name="Picture 930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Picture 930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AFBA6D2" wp14:editId="3041CAE7">
                  <wp:extent cx="425450" cy="425450"/>
                  <wp:effectExtent l="0" t="0" r="0" b="0"/>
                  <wp:docPr id="929" name="Picture 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619FCAC" wp14:editId="5DFF3F47">
                  <wp:extent cx="425450" cy="425450"/>
                  <wp:effectExtent l="0" t="0" r="0" b="0"/>
                  <wp:docPr id="1080" name="Picture 1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2DDF" w:rsidRPr="002D2DDF" w14:paraId="1B27BD1B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D76712" w14:textId="5BE20147" w:rsidR="002D2DDF" w:rsidRPr="002D2DDF" w:rsidRDefault="00974273" w:rsidP="002D2DDF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H</w:t>
            </w:r>
            <w:r w:rsidR="002724F5">
              <w:rPr>
                <w:sz w:val="22"/>
                <w:szCs w:val="40"/>
                <w:lang w:val="en-ID"/>
              </w:rPr>
              <w:t>ambonin’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B13415" w14:textId="07F494B4" w:rsidR="002D2DDF" w:rsidRPr="002D2DDF" w:rsidRDefault="002D2DDF" w:rsidP="002D2DDF">
            <w:pPr>
              <w:pStyle w:val="NoSpacing"/>
              <w:rPr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sz w:val="22"/>
                <w:szCs w:val="40"/>
                <w:lang w:val="en-ID"/>
              </w:rPr>
              <w:t>(NEAR OPPONENT)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CF97C41" wp14:editId="1A20B2AA">
                  <wp:extent cx="474980" cy="474980"/>
                  <wp:effectExtent l="0" t="0" r="0" b="0"/>
                  <wp:docPr id="1083" name="Picture 1083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" name="Picture 927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OR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372F08E" wp14:editId="1B837EC2">
                  <wp:extent cx="474980" cy="474980"/>
                  <wp:effectExtent l="0" t="0" r="1270" b="0"/>
                  <wp:docPr id="1084" name="Picture 1084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Picture 930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B925D8B" wp14:editId="362E0A52">
                  <wp:extent cx="439420" cy="418465"/>
                  <wp:effectExtent l="0" t="0" r="0" b="635"/>
                  <wp:docPr id="925" name="Picture 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CB90508" wp14:editId="3102B848">
                  <wp:extent cx="439420" cy="418465"/>
                  <wp:effectExtent l="0" t="0" r="0" b="635"/>
                  <wp:docPr id="1081" name="Picture 1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4F5" w:rsidRPr="002D2DDF" w14:paraId="36B85485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6A538D" w14:textId="09DC3AD1" w:rsidR="002724F5" w:rsidRDefault="002724F5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Blonde Brofist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14456E" w14:textId="21105C28" w:rsidR="002724F5" w:rsidRPr="002D2DDF" w:rsidRDefault="002724F5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sz w:val="22"/>
                <w:szCs w:val="40"/>
                <w:lang w:val="en-ID"/>
              </w:rPr>
              <w:t>(NEAR OPPONENT)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BAC31F1" wp14:editId="1DE21A62">
                  <wp:extent cx="474980" cy="474980"/>
                  <wp:effectExtent l="0" t="0" r="0" b="0"/>
                  <wp:docPr id="1770343964" name="Picture 1770343964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" name="Picture 927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89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OR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4C79D5D" wp14:editId="2190C54F">
                  <wp:extent cx="474980" cy="474980"/>
                  <wp:effectExtent l="0" t="0" r="0" b="1270"/>
                  <wp:docPr id="1518899078" name="Picture 1518899078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Picture 930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C4B647C" wp14:editId="335AB9F8">
                  <wp:extent cx="425450" cy="425450"/>
                  <wp:effectExtent l="0" t="0" r="0" b="0"/>
                  <wp:docPr id="234732977" name="Picture 2347329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A9D3F87" wp14:editId="3D9AEF1E">
                  <wp:extent cx="425450" cy="425450"/>
                  <wp:effectExtent l="0" t="0" r="0" b="0"/>
                  <wp:docPr id="1854933945" name="Picture 1854933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4F5" w:rsidRPr="002D2DDF" w14:paraId="5C6FE79E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51F421" w14:textId="2F91A83B" w:rsidR="002724F5" w:rsidRDefault="002724F5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Boss</w:t>
            </w:r>
            <w:r w:rsidR="008E2529">
              <w:rPr>
                <w:sz w:val="22"/>
                <w:szCs w:val="40"/>
                <w:lang w:val="en-ID"/>
              </w:rPr>
              <w:t>’</w:t>
            </w:r>
            <w:r>
              <w:rPr>
                <w:sz w:val="22"/>
                <w:szCs w:val="40"/>
                <w:lang w:val="en-ID"/>
              </w:rPr>
              <w:t xml:space="preserve"> Broom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0F7107" w14:textId="7BD419E7" w:rsidR="002724F5" w:rsidRPr="002D2DDF" w:rsidRDefault="002724F5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sz w:val="22"/>
                <w:szCs w:val="40"/>
                <w:lang w:val="en-ID"/>
              </w:rPr>
              <w:t>(NEAR OPPONENT)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2F2A21D" wp14:editId="1AB5AF9B">
                  <wp:extent cx="474980" cy="474980"/>
                  <wp:effectExtent l="0" t="0" r="0" b="0"/>
                  <wp:docPr id="1882461166" name="Picture 1882461166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" name="Picture 927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89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OR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B522E08" wp14:editId="159304A7">
                  <wp:extent cx="474980" cy="474980"/>
                  <wp:effectExtent l="0" t="0" r="0" b="1270"/>
                  <wp:docPr id="1482198081" name="Picture 1482198081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Picture 930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94B16B6" wp14:editId="10B3053C">
                  <wp:extent cx="439420" cy="418465"/>
                  <wp:effectExtent l="0" t="0" r="0" b="635"/>
                  <wp:docPr id="1436705743" name="Picture 1436705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EDC7C5B" wp14:editId="2B9B7352">
                  <wp:extent cx="439420" cy="418465"/>
                  <wp:effectExtent l="0" t="0" r="0" b="635"/>
                  <wp:docPr id="582385220" name="Picture 582385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4F5" w:rsidRPr="002D2DDF" w14:paraId="0FA4164B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7A5CAE" w14:textId="1F52403C" w:rsidR="002724F5" w:rsidRDefault="002724F5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Green’d Slam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425AD9" w14:textId="32B25718" w:rsidR="002724F5" w:rsidRPr="002D2DDF" w:rsidRDefault="002724F5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sz w:val="22"/>
                <w:szCs w:val="40"/>
                <w:lang w:val="en-ID"/>
              </w:rPr>
              <w:t>(NEAR OPPONENT</w:t>
            </w:r>
            <w:r>
              <w:rPr>
                <w:sz w:val="22"/>
                <w:szCs w:val="40"/>
                <w:lang w:val="en-ID"/>
              </w:rPr>
              <w:t xml:space="preserve"> IN MIDAIR</w:t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)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886FAB9" wp14:editId="5D4D4DBE">
                  <wp:extent cx="474980" cy="474980"/>
                  <wp:effectExtent l="0" t="0" r="0" b="0"/>
                  <wp:docPr id="1576276084" name="Picture 1576276084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" name="Picture 927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OR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9AC5740" wp14:editId="639C1B4C">
                  <wp:extent cx="474980" cy="474980"/>
                  <wp:effectExtent l="0" t="0" r="1270" b="0"/>
                  <wp:docPr id="686980106" name="Picture 686980106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Picture 930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6D025EC" wp14:editId="2A4BBD7B">
                  <wp:extent cx="425450" cy="425450"/>
                  <wp:effectExtent l="0" t="0" r="0" b="0"/>
                  <wp:docPr id="904541980" name="Picture 904541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6B0DD25" wp14:editId="3A209687">
                  <wp:extent cx="425450" cy="425450"/>
                  <wp:effectExtent l="0" t="0" r="0" b="0"/>
                  <wp:docPr id="1207914882" name="Picture 1207914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t xml:space="preserve"> OR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EC3F0EF" wp14:editId="3DFEEA06">
                  <wp:extent cx="439420" cy="418465"/>
                  <wp:effectExtent l="0" t="0" r="0" b="635"/>
                  <wp:docPr id="41947054" name="Picture 41947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764C2EA" wp14:editId="6F9689EF">
                  <wp:extent cx="439420" cy="418465"/>
                  <wp:effectExtent l="0" t="0" r="0" b="635"/>
                  <wp:docPr id="113299749" name="Picture 113299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4F5" w:rsidRPr="002D2DDF" w14:paraId="1CC9F613" w14:textId="77777777" w:rsidTr="002D2DDF">
        <w:tc>
          <w:tcPr>
            <w:tcW w:w="0" w:type="auto"/>
            <w:gridSpan w:val="3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00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8E867B" w14:textId="3253B6CC" w:rsidR="002724F5" w:rsidRPr="002D2DDF" w:rsidRDefault="002724F5" w:rsidP="002724F5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 w:rsidRPr="00372851">
              <w:rPr>
                <w:b/>
                <w:bCs/>
                <w:sz w:val="22"/>
                <w:szCs w:val="40"/>
                <w:lang w:val="en-ID"/>
              </w:rPr>
              <w:t>System Moves</w:t>
            </w:r>
          </w:p>
        </w:tc>
      </w:tr>
      <w:tr w:rsidR="002724F5" w:rsidRPr="002D2DDF" w14:paraId="4893D959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0A167D" w14:textId="3A2B3948" w:rsidR="002724F5" w:rsidRPr="00372851" w:rsidRDefault="002724F5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0"/>
                <w:szCs w:val="36"/>
                <w:lang w:val="en-ID"/>
              </w:rPr>
              <w:t>Evasion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0DB2DF" w14:textId="0FF77A7C" w:rsidR="002724F5" w:rsidRPr="00372851" w:rsidRDefault="002724F5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drawing>
                <wp:inline distT="0" distB="0" distL="0" distR="0" wp14:anchorId="78D8F8F5" wp14:editId="1DE0FDCE">
                  <wp:extent cx="474980" cy="474980"/>
                  <wp:effectExtent l="0" t="0" r="0" b="0"/>
                  <wp:docPr id="1085" name="Picture 1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 xml:space="preserve"> OR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42298BA" wp14:editId="5E49DB74">
                  <wp:extent cx="474980" cy="474980"/>
                  <wp:effectExtent l="0" t="0" r="0" b="0"/>
                  <wp:docPr id="1086" name="Picture 1086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" name="Picture 927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OR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274E0B5" wp14:editId="68DD6B59">
                  <wp:extent cx="474980" cy="474980"/>
                  <wp:effectExtent l="0" t="0" r="1270" b="0"/>
                  <wp:docPr id="1087" name="Picture 1087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Picture 930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2D2DDF">
              <w:rPr>
                <w:sz w:val="20"/>
                <w:szCs w:val="36"/>
                <w:lang w:val="en-ID"/>
              </w:rPr>
              <w:t xml:space="preserve"> </w:t>
            </w:r>
            <w:r w:rsidRPr="002D2DDF">
              <w:rPr>
                <w:sz w:val="20"/>
                <w:szCs w:val="36"/>
                <w:lang w:val="en-ID"/>
              </w:rPr>
              <w:drawing>
                <wp:inline distT="0" distB="0" distL="0" distR="0" wp14:anchorId="3276DD19" wp14:editId="150CD15D">
                  <wp:extent cx="425450" cy="4254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0"/>
                <w:szCs w:val="36"/>
                <w:shd w:val="clear" w:color="auto" w:fill="DBE0F4" w:themeFill="accent1" w:themeFillTint="33"/>
                <w:lang w:val="en-ID"/>
              </w:rPr>
              <w:t>L</w:t>
            </w:r>
            <w:r w:rsidRPr="002D2DDF">
              <w:rPr>
                <w:sz w:val="20"/>
                <w:szCs w:val="36"/>
                <w:lang w:val="en-ID"/>
              </w:rPr>
              <w:drawing>
                <wp:inline distT="0" distB="0" distL="0" distR="0" wp14:anchorId="27C8A8FD" wp14:editId="5807C155">
                  <wp:extent cx="439420" cy="418465"/>
                  <wp:effectExtent l="0" t="0" r="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0"/>
                <w:szCs w:val="36"/>
                <w:shd w:val="clear" w:color="auto" w:fill="D6F2FC" w:themeFill="accent2" w:themeFillTint="40"/>
                <w:lang w:val="en-ID"/>
              </w:rPr>
              <w:t>L</w:t>
            </w:r>
          </w:p>
        </w:tc>
      </w:tr>
      <w:tr w:rsidR="002724F5" w:rsidRPr="002D2DDF" w14:paraId="51C31F64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74D16C" w14:textId="3BD2A978" w:rsidR="002724F5" w:rsidRPr="00372851" w:rsidRDefault="002724F5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Power Charge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92FB64" w14:textId="7BC2ED00" w:rsidR="002724F5" w:rsidRPr="00372851" w:rsidRDefault="002724F5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8D80086" wp14:editId="71990452">
                  <wp:extent cx="425450" cy="4254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2"/>
                <w:szCs w:val="40"/>
                <w:shd w:val="clear" w:color="auto" w:fill="B8C1E9" w:themeFill="accent1" w:themeFillTint="66"/>
                <w:lang w:val="en-ID"/>
              </w:rPr>
              <w:t>M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647B05B" wp14:editId="5745628E">
                  <wp:extent cx="439420" cy="418465"/>
                  <wp:effectExtent l="0" t="0" r="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2"/>
                <w:szCs w:val="40"/>
                <w:shd w:val="clear" w:color="auto" w:fill="AEE5F9" w:themeFill="accent2" w:themeFillTint="80"/>
                <w:lang w:val="en-ID"/>
              </w:rPr>
              <w:t>M</w:t>
            </w:r>
          </w:p>
        </w:tc>
      </w:tr>
      <w:tr w:rsidR="002724F5" w:rsidRPr="002D2DDF" w14:paraId="5F616FE2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F20522" w14:textId="09E6EB1F" w:rsidR="002724F5" w:rsidRPr="00197F89" w:rsidRDefault="002724F5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Custom Combo or MAX Mode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5FDB01" w14:textId="5BFDA66B" w:rsidR="002724F5" w:rsidRPr="002D2DDF" w:rsidRDefault="002724F5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19223D0" wp14:editId="22CEB8F0">
                  <wp:extent cx="425450" cy="425450"/>
                  <wp:effectExtent l="0" t="0" r="0" b="0"/>
                  <wp:docPr id="923" name="Picture 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94A3DE" w:themeFill="accent1" w:themeFillTint="99"/>
                <w:lang w:val="en-ID"/>
              </w:rPr>
              <w:t>H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E74CA1E" wp14:editId="076F0797">
                  <wp:extent cx="439420" cy="418465"/>
                  <wp:effectExtent l="0" t="0" r="0" b="635"/>
                  <wp:docPr id="922" name="Picture 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86D8F6" w:themeFill="accent2" w:themeFillTint="BF"/>
                <w:lang w:val="en-ID"/>
              </w:rPr>
              <w:t>H</w:t>
            </w:r>
            <w:r w:rsidR="002936B9" w:rsidRPr="002D2DDF">
              <w:rPr>
                <w:rFonts w:hint="eastAsia"/>
                <w:sz w:val="22"/>
                <w:szCs w:val="40"/>
                <w:lang w:val="en-ID"/>
              </w:rPr>
              <w:t xml:space="preserve"> </w:t>
            </w:r>
            <w:r w:rsidR="002936B9">
              <w:rPr>
                <w:sz w:val="22"/>
                <w:szCs w:val="40"/>
                <w:lang w:val="en-ID"/>
              </w:rPr>
              <w:t xml:space="preserve">(CUSTOM COMBO SUMMONS </w:t>
            </w:r>
            <w:r w:rsidR="002936B9" w:rsidRPr="002936B9">
              <w:rPr>
                <w:b/>
                <w:bCs/>
                <w:sz w:val="22"/>
                <w:szCs w:val="40"/>
                <w:lang w:val="en-ID"/>
              </w:rPr>
              <w:t>RIGBY</w:t>
            </w:r>
            <w:r w:rsidR="002936B9">
              <w:rPr>
                <w:sz w:val="22"/>
                <w:szCs w:val="40"/>
                <w:lang w:val="en-ID"/>
              </w:rPr>
              <w:t>)</w:t>
            </w:r>
          </w:p>
        </w:tc>
      </w:tr>
      <w:tr w:rsidR="002724F5" w:rsidRPr="002D2DDF" w14:paraId="37AA624D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5678CB" w14:textId="3144BC75" w:rsidR="002724F5" w:rsidRPr="00372851" w:rsidRDefault="002724F5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lastRenderedPageBreak/>
              <w:t>Zero Counter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64C36F" w14:textId="584A2C2D" w:rsidR="002724F5" w:rsidRPr="00372851" w:rsidRDefault="002724F5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drawing>
                <wp:inline distT="0" distB="0" distL="0" distR="0" wp14:anchorId="03F16852" wp14:editId="0465FC54">
                  <wp:extent cx="475200" cy="475200"/>
                  <wp:effectExtent l="0" t="0" r="0" b="0"/>
                  <wp:docPr id="1088" name="Picture 10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475200" cy="47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D643DF7" wp14:editId="79A9F628">
                  <wp:extent cx="425450" cy="425450"/>
                  <wp:effectExtent l="0" t="0" r="0" b="0"/>
                  <wp:docPr id="1090" name="Picture 1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 xml:space="preserve"> OR</w:t>
            </w:r>
            <w:r w:rsidRPr="002D2DDF">
              <w:rPr>
                <w:sz w:val="20"/>
                <w:szCs w:val="36"/>
                <w:lang w:val="en-ID"/>
              </w:rPr>
              <w:drawing>
                <wp:inline distT="0" distB="0" distL="0" distR="0" wp14:anchorId="308DA353" wp14:editId="44BF83FD">
                  <wp:extent cx="439420" cy="418465"/>
                  <wp:effectExtent l="0" t="0" r="0" b="635"/>
                  <wp:docPr id="1091" name="Picture 1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4F5" w:rsidRPr="002D2DDF" w14:paraId="68C9E839" w14:textId="77777777" w:rsidTr="002D2DDF">
        <w:tc>
          <w:tcPr>
            <w:tcW w:w="0" w:type="auto"/>
            <w:gridSpan w:val="3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00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31B3C2" w14:textId="77777777" w:rsidR="002724F5" w:rsidRPr="002D2DDF" w:rsidRDefault="002724F5" w:rsidP="002724F5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b/>
                <w:bCs/>
                <w:sz w:val="22"/>
                <w:szCs w:val="40"/>
                <w:lang w:val="en-ID"/>
              </w:rPr>
              <w:t>Unique Attacks</w:t>
            </w:r>
          </w:p>
        </w:tc>
      </w:tr>
      <w:tr w:rsidR="002724F5" w:rsidRPr="002D2DDF" w14:paraId="467406D9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7E855D" w14:textId="5184B9A3" w:rsidR="002724F5" w:rsidRDefault="00B82361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Buster Knee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CF1560" w14:textId="666586C2" w:rsidR="002724F5" w:rsidRPr="00372851" w:rsidRDefault="002724F5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E1B52DA" wp14:editId="394658DA">
                  <wp:extent cx="474980" cy="474980"/>
                  <wp:effectExtent l="0" t="0" r="1270" b="0"/>
                  <wp:docPr id="119932037" name="Picture 119932037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ACB6D00" wp14:editId="49216F9E">
                  <wp:extent cx="439420" cy="418465"/>
                  <wp:effectExtent l="0" t="0" r="0" b="635"/>
                  <wp:docPr id="1303112003" name="Picture 1303112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2"/>
                <w:szCs w:val="40"/>
                <w:shd w:val="clear" w:color="auto" w:fill="AEE5F9" w:themeFill="accent2" w:themeFillTint="80"/>
                <w:lang w:val="en-ID"/>
              </w:rPr>
              <w:t>M</w:t>
            </w:r>
          </w:p>
        </w:tc>
      </w:tr>
      <w:tr w:rsidR="007B7E52" w:rsidRPr="002D2DDF" w14:paraId="22544A20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65E6B0" w14:textId="30741885" w:rsidR="007B7E52" w:rsidRDefault="007B7E52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 xml:space="preserve">Bullet </w:t>
            </w:r>
            <w:r w:rsidR="002B61EB">
              <w:rPr>
                <w:sz w:val="22"/>
                <w:szCs w:val="40"/>
                <w:lang w:val="en-ID"/>
              </w:rPr>
              <w:t>Beak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4FB80B" w14:textId="671FD8AF" w:rsidR="007B7E52" w:rsidRPr="004A79A9" w:rsidRDefault="007B7E52" w:rsidP="002724F5">
            <w:pPr>
              <w:pStyle w:val="NoSpacing"/>
              <w:rPr>
                <w:b/>
                <w:bCs/>
                <w:sz w:val="22"/>
                <w:szCs w:val="40"/>
                <w:shd w:val="clear" w:color="auto" w:fill="86D8F6" w:themeFill="accent2" w:themeFillTint="BF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(HOLD)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9A8A2DE" wp14:editId="157CFFAB">
                  <wp:extent cx="439420" cy="418465"/>
                  <wp:effectExtent l="0" t="0" r="0" b="635"/>
                  <wp:docPr id="1735876326" name="Picture 1735876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86D8F6" w:themeFill="accent2" w:themeFillTint="BF"/>
                <w:lang w:val="en-ID"/>
              </w:rPr>
              <w:t>H</w:t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 xml:space="preserve"> OR</w:t>
            </w:r>
            <w:r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16150DC" wp14:editId="661980CD">
                  <wp:extent cx="474980" cy="474980"/>
                  <wp:effectExtent l="0" t="0" r="0" b="1270"/>
                  <wp:docPr id="859883830" name="Picture 859883830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5BD1017" wp14:editId="711F33A5">
                  <wp:extent cx="439420" cy="418465"/>
                  <wp:effectExtent l="0" t="0" r="0" b="635"/>
                  <wp:docPr id="1184538537" name="Picture 1184538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86D8F6" w:themeFill="accent2" w:themeFillTint="BF"/>
                <w:lang w:val="en-ID"/>
              </w:rPr>
              <w:t>H</w:t>
            </w:r>
            <w:r w:rsidR="004A79A9">
              <w:rPr>
                <w:sz w:val="22"/>
                <w:szCs w:val="40"/>
                <w:lang w:val="en-ID"/>
              </w:rPr>
              <w:t xml:space="preserve"> </w:t>
            </w:r>
            <w:r>
              <w:rPr>
                <w:sz w:val="22"/>
                <w:szCs w:val="40"/>
                <w:lang w:val="en-ID"/>
              </w:rPr>
              <w:t>(CANCEL BY HOLDING DOWN ANOTHER BUTTON)</w:t>
            </w:r>
          </w:p>
        </w:tc>
      </w:tr>
      <w:tr w:rsidR="002724F5" w:rsidRPr="002D2DDF" w14:paraId="4A53844C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DECF3D" w14:textId="5C043802" w:rsidR="002724F5" w:rsidRPr="002D2DDF" w:rsidRDefault="00B82361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Pound for Pound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F104D7" w14:textId="462AC9D6" w:rsidR="002724F5" w:rsidRPr="002D2DDF" w:rsidRDefault="00B82361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10796A2" wp14:editId="0B2A8358">
                  <wp:extent cx="425450" cy="425450"/>
                  <wp:effectExtent l="0" t="0" r="0" b="0"/>
                  <wp:docPr id="240131959" name="Picture 240131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94A3DE" w:themeFill="accent1" w:themeFillTint="99"/>
                <w:lang w:val="en-ID"/>
              </w:rPr>
              <w:t>H</w:t>
            </w:r>
            <w:r w:rsidR="002724F5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1DA3E7E" wp14:editId="6C9C4D00">
                  <wp:extent cx="474980" cy="474980"/>
                  <wp:effectExtent l="0" t="0" r="0" b="0"/>
                  <wp:docPr id="71994550" name="Picture 71994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8853933" wp14:editId="59F048DF">
                  <wp:extent cx="425450" cy="425450"/>
                  <wp:effectExtent l="0" t="0" r="0" b="0"/>
                  <wp:docPr id="1060977658" name="Picture 1060977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94A3DE" w:themeFill="accent1" w:themeFillTint="99"/>
                <w:lang w:val="en-ID"/>
              </w:rPr>
              <w:t>H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1A27D31" wp14:editId="11A9A522">
                  <wp:extent cx="474980" cy="474980"/>
                  <wp:effectExtent l="0" t="0" r="0" b="0"/>
                  <wp:docPr id="389266516" name="Picture 389266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430C525" wp14:editId="4E07F455">
                  <wp:extent cx="425450" cy="425450"/>
                  <wp:effectExtent l="0" t="0" r="0" b="0"/>
                  <wp:docPr id="531805729" name="Picture 531805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94A3DE" w:themeFill="accent1" w:themeFillTint="99"/>
                <w:lang w:val="en-ID"/>
              </w:rPr>
              <w:t>H</w:t>
            </w:r>
          </w:p>
        </w:tc>
      </w:tr>
      <w:tr w:rsidR="002724F5" w:rsidRPr="002D2DDF" w14:paraId="0E0B7FFC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E13B28" w14:textId="297E59D0" w:rsidR="002724F5" w:rsidRDefault="008124E1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Ground for Pound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A730E5" w14:textId="2F857FB2" w:rsidR="002724F5" w:rsidRPr="00372851" w:rsidRDefault="008124E1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C92F7FC" wp14:editId="637D942D">
                  <wp:extent cx="474980" cy="474980"/>
                  <wp:effectExtent l="0" t="0" r="0" b="1270"/>
                  <wp:docPr id="1971009370" name="Picture 1971009370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DC7FD68" wp14:editId="5C517252">
                  <wp:extent cx="425450" cy="425450"/>
                  <wp:effectExtent l="0" t="0" r="0" b="0"/>
                  <wp:docPr id="1574273145" name="Picture 1574273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94A3DE" w:themeFill="accent1" w:themeFillTint="99"/>
                <w:lang w:val="en-ID"/>
              </w:rPr>
              <w:t>H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B9B9113" wp14:editId="5A196536">
                  <wp:extent cx="474980" cy="474980"/>
                  <wp:effectExtent l="0" t="0" r="0" b="0"/>
                  <wp:docPr id="1666563485" name="Picture 1666563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B4CA442" wp14:editId="66463112">
                  <wp:extent cx="425450" cy="425450"/>
                  <wp:effectExtent l="0" t="0" r="0" b="0"/>
                  <wp:docPr id="51829765" name="Picture 51829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94A3DE" w:themeFill="accent1" w:themeFillTint="99"/>
                <w:lang w:val="en-ID"/>
              </w:rPr>
              <w:t>H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DD5691D" wp14:editId="6F2E54C0">
                  <wp:extent cx="474980" cy="474980"/>
                  <wp:effectExtent l="0" t="0" r="0" b="0"/>
                  <wp:docPr id="1892083931" name="Picture 1892083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F763412" wp14:editId="54B88D26">
                  <wp:extent cx="425450" cy="425450"/>
                  <wp:effectExtent l="0" t="0" r="0" b="0"/>
                  <wp:docPr id="902452790" name="Picture 902452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94A3DE" w:themeFill="accent1" w:themeFillTint="99"/>
                <w:lang w:val="en-ID"/>
              </w:rPr>
              <w:t>H</w:t>
            </w:r>
          </w:p>
        </w:tc>
      </w:tr>
      <w:tr w:rsidR="002724F5" w:rsidRPr="002D2DDF" w14:paraId="2EBF092B" w14:textId="77777777" w:rsidTr="002D2DDF">
        <w:tc>
          <w:tcPr>
            <w:tcW w:w="0" w:type="auto"/>
            <w:gridSpan w:val="3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00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6DCF86" w14:textId="77777777" w:rsidR="002724F5" w:rsidRPr="002D2DDF" w:rsidRDefault="002724F5" w:rsidP="002724F5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b/>
                <w:bCs/>
                <w:sz w:val="22"/>
                <w:szCs w:val="40"/>
                <w:lang w:val="en-ID"/>
              </w:rPr>
              <w:t>Special Moves</w:t>
            </w:r>
          </w:p>
        </w:tc>
      </w:tr>
      <w:tr w:rsidR="002724F5" w:rsidRPr="002D2DDF" w14:paraId="032C5643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B4D652" w14:textId="53BDB33E" w:rsidR="002724F5" w:rsidRDefault="008124E1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Zankou</w:t>
            </w:r>
            <w:r w:rsidR="002724F5" w:rsidRPr="002D2DDF">
              <w:rPr>
                <w:rFonts w:hint="eastAsia"/>
                <w:sz w:val="22"/>
                <w:szCs w:val="40"/>
                <w:lang w:val="en-ID"/>
              </w:rPr>
              <w:br/>
              <w:t> </w:t>
            </w:r>
            <w:r w:rsidR="002724F5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F83081C" wp14:editId="40DB0ACA">
                  <wp:extent cx="474980" cy="474980"/>
                  <wp:effectExtent l="0" t="0" r="1270" b="0"/>
                  <wp:docPr id="1899134477" name="Picture 1899134477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Picture 886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8F152D" w14:textId="4F1400DA" w:rsidR="002724F5" w:rsidRDefault="002724F5" w:rsidP="002724F5">
            <w:pPr>
              <w:pStyle w:val="NoSpacing"/>
            </w:pP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6B4D75B5" wp14:editId="15A990C6">
                  <wp:extent cx="476250" cy="476250"/>
                  <wp:effectExtent l="0" t="0" r="0" b="0"/>
                  <wp:docPr id="956874981" name="Picture 956874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8124E1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D71979E" wp14:editId="19D25BDF">
                  <wp:extent cx="439420" cy="418465"/>
                  <wp:effectExtent l="0" t="0" r="0" b="635"/>
                  <wp:docPr id="371119325" name="Picture 371119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24E1" w:rsidRPr="002D2DDF" w14:paraId="1CF0E91A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4FEFB3" w14:textId="77777777" w:rsidR="008124E1" w:rsidRDefault="008124E1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Tumbler</w:t>
            </w:r>
          </w:p>
          <w:p w14:paraId="7D7D57EB" w14:textId="4C1267D6" w:rsidR="008124E1" w:rsidRDefault="00751F6D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 xml:space="preserve"> </w:t>
            </w:r>
            <w:r w:rsidR="008124E1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29EF0F9" wp14:editId="368F5AD2">
                  <wp:extent cx="474980" cy="474980"/>
                  <wp:effectExtent l="0" t="0" r="1270" b="0"/>
                  <wp:docPr id="1794805795" name="Picture 1794805795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Picture 886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A2CF20" w14:textId="20B3541D" w:rsidR="008124E1" w:rsidRDefault="00A50F17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(IN AIR OK)</w:t>
            </w:r>
            <w:r>
              <w:drawing>
                <wp:inline distT="0" distB="0" distL="0" distR="0" wp14:anchorId="530D4BBD" wp14:editId="13CCEEBE">
                  <wp:extent cx="476250" cy="476250"/>
                  <wp:effectExtent l="0" t="0" r="0" b="0"/>
                  <wp:docPr id="113804402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24E1">
              <w:rPr>
                <w:sz w:val="22"/>
                <w:szCs w:val="40"/>
                <w:lang w:val="en-ID"/>
              </w:rPr>
              <w:t>+</w:t>
            </w:r>
            <w:r w:rsidR="008124E1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1D8B875" wp14:editId="2229637B">
                  <wp:extent cx="425450" cy="425450"/>
                  <wp:effectExtent l="0" t="0" r="0" b="0"/>
                  <wp:docPr id="262218675" name="Picture 262218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4F5" w:rsidRPr="002D2DDF" w14:paraId="4DEC15C9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E356D3" w14:textId="3F67DF37" w:rsidR="002724F5" w:rsidRDefault="00A50F17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lastRenderedPageBreak/>
              <w:t>Touchdown</w:t>
            </w:r>
            <w:r w:rsidR="002724F5" w:rsidRPr="002D2DDF">
              <w:rPr>
                <w:rFonts w:hint="eastAsia"/>
                <w:sz w:val="22"/>
                <w:szCs w:val="40"/>
                <w:lang w:val="en-ID"/>
              </w:rPr>
              <w:br/>
              <w:t> </w:t>
            </w:r>
            <w:r w:rsidR="002724F5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26A5D6B" wp14:editId="258EB4C7">
                  <wp:extent cx="474980" cy="474980"/>
                  <wp:effectExtent l="0" t="0" r="1270" b="0"/>
                  <wp:docPr id="228014268" name="Picture 228014268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Picture 886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86A170" w14:textId="7921CA2A" w:rsidR="002724F5" w:rsidRDefault="00A50F17" w:rsidP="002724F5">
            <w:pPr>
              <w:pStyle w:val="NoSpacing"/>
            </w:pPr>
            <w:r>
              <w:drawing>
                <wp:inline distT="0" distB="0" distL="0" distR="0" wp14:anchorId="2055964F" wp14:editId="6C95F63C">
                  <wp:extent cx="478800" cy="478578"/>
                  <wp:effectExtent l="0" t="0" r="0" b="0"/>
                  <wp:docPr id="1690309854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78800" cy="478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724F5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2724F5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739825D" wp14:editId="444ADE76">
                  <wp:extent cx="439420" cy="418465"/>
                  <wp:effectExtent l="0" t="0" r="0" b="635"/>
                  <wp:docPr id="601921138" name="Picture 601921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4F5" w:rsidRPr="002D2DDF" w14:paraId="30393687" w14:textId="77777777" w:rsidTr="007B4C67"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12BA4B" w14:textId="77777777" w:rsidR="002724F5" w:rsidRDefault="002724F5" w:rsidP="002724F5">
            <w:pPr>
              <w:pStyle w:val="NoSpacing"/>
              <w:rPr>
                <w:sz w:val="22"/>
                <w:szCs w:val="40"/>
                <w:lang w:val="en-ID"/>
              </w:rPr>
            </w:pPr>
          </w:p>
        </w:tc>
        <w:tc>
          <w:tcPr>
            <w:tcW w:w="34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vAlign w:val="center"/>
          </w:tcPr>
          <w:p w14:paraId="02FF64AC" w14:textId="10F33B61" w:rsidR="002724F5" w:rsidRDefault="00751F6D" w:rsidP="002724F5">
            <w:pPr>
              <w:pStyle w:val="NoSpacing"/>
              <w:ind w:firstLine="96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Lineman Toss</w:t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br/>
              <w:t> 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8E7DE47" wp14:editId="1247158C">
                  <wp:extent cx="474980" cy="474980"/>
                  <wp:effectExtent l="0" t="0" r="1270" b="0"/>
                  <wp:docPr id="1492782766" name="Picture 1492782766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Picture 886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C5C592" w14:textId="758AB30F" w:rsidR="002724F5" w:rsidRDefault="002724F5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</w:t>
            </w:r>
            <w:r w:rsidR="00F1497C">
              <w:rPr>
                <w:sz w:val="22"/>
                <w:szCs w:val="40"/>
                <w:lang w:val="en-ID"/>
              </w:rPr>
              <w:t>NEAR OPPONENT</w:t>
            </w:r>
            <w:r>
              <w:rPr>
                <w:sz w:val="22"/>
                <w:szCs w:val="40"/>
                <w:lang w:val="en-ID"/>
              </w:rPr>
              <w:t>)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="00F1497C">
              <w:drawing>
                <wp:inline distT="0" distB="0" distL="0" distR="0" wp14:anchorId="1AED5063" wp14:editId="1D31B0D2">
                  <wp:extent cx="478800" cy="478578"/>
                  <wp:effectExtent l="0" t="0" r="0" b="0"/>
                  <wp:docPr id="1231964457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78800" cy="478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1497C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F1497C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6592D60" wp14:editId="762E817B">
                  <wp:extent cx="439420" cy="418465"/>
                  <wp:effectExtent l="0" t="0" r="0" b="635"/>
                  <wp:docPr id="1523543959" name="Picture 1523543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4F5" w:rsidRPr="002D2DDF" w14:paraId="2C7A6C09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C9C45C" w14:textId="4208F7FB" w:rsidR="002724F5" w:rsidRPr="002D2DDF" w:rsidRDefault="00751F6D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Multi-tool</w:t>
            </w:r>
            <w:r w:rsidR="002724F5" w:rsidRPr="002D2DDF">
              <w:rPr>
                <w:rFonts w:hint="eastAsia"/>
                <w:sz w:val="22"/>
                <w:szCs w:val="40"/>
                <w:lang w:val="en-ID"/>
              </w:rPr>
              <w:br/>
              <w:t> </w:t>
            </w:r>
            <w:r w:rsidR="002724F5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7B530F4" wp14:editId="5F8CBB8A">
                  <wp:extent cx="474980" cy="474980"/>
                  <wp:effectExtent l="0" t="0" r="1270" b="0"/>
                  <wp:docPr id="881" name="Picture 881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" name="Picture 881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7EB88B" w14:textId="518458C2" w:rsidR="002724F5" w:rsidRPr="002D2DDF" w:rsidRDefault="002724F5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6C8D8C49" wp14:editId="0D4BCB74">
                  <wp:extent cx="475200" cy="475200"/>
                  <wp:effectExtent l="0" t="0" r="0" b="1270"/>
                  <wp:docPr id="1230722996" name="Picture 12307229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75200" cy="47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751F6D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D4DEDAE" wp14:editId="11A418EF">
                  <wp:extent cx="425450" cy="425450"/>
                  <wp:effectExtent l="0" t="0" r="0" b="0"/>
                  <wp:docPr id="1361779913" name="Picture 1361779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4F5" w:rsidRPr="002D2DDF" w14:paraId="644D22AC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289F6A" w14:textId="77777777" w:rsidR="0004315D" w:rsidRDefault="00751F6D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Help Wanted</w:t>
            </w:r>
          </w:p>
          <w:p w14:paraId="54318FE6" w14:textId="2A7789CA" w:rsidR="0004315D" w:rsidRDefault="0004315D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11FC006" wp14:editId="6A16A794">
                  <wp:extent cx="474980" cy="474980"/>
                  <wp:effectExtent l="0" t="0" r="1270" b="0"/>
                  <wp:docPr id="1053532936" name="Picture 1053532936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" name="Picture 881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t>Only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6A47B2" w14:textId="3B8F9869" w:rsidR="002724F5" w:rsidRDefault="00751F6D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</w:t>
            </w:r>
            <w:r w:rsidRPr="00D37220">
              <w:rPr>
                <w:b/>
                <w:bCs/>
                <w:sz w:val="22"/>
                <w:szCs w:val="40"/>
                <w:lang w:val="en-ID"/>
              </w:rPr>
              <w:t>COSTS ¼ BAR</w:t>
            </w:r>
            <w:r w:rsidR="00D37220">
              <w:rPr>
                <w:sz w:val="22"/>
                <w:szCs w:val="40"/>
                <w:lang w:val="en-ID"/>
              </w:rPr>
              <w:t>)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FDD59E4" wp14:editId="3C9FB04F">
                  <wp:extent cx="474980" cy="474980"/>
                  <wp:effectExtent l="0" t="0" r="0" b="0"/>
                  <wp:docPr id="853671447" name="Picture 853671447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4B221B9" wp14:editId="10C48410">
                  <wp:extent cx="474980" cy="474980"/>
                  <wp:effectExtent l="0" t="0" r="1270" b="0"/>
                  <wp:docPr id="1096686806" name="Picture 1096686806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A4B6FFB" wp14:editId="7790577F">
                  <wp:extent cx="474980" cy="474980"/>
                  <wp:effectExtent l="0" t="0" r="0" b="0"/>
                  <wp:docPr id="1770799325" name="Picture 1770799325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724F5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2724F5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CDA4B04" wp14:editId="3D7CC327">
                  <wp:extent cx="439420" cy="418465"/>
                  <wp:effectExtent l="0" t="0" r="0" b="635"/>
                  <wp:docPr id="1404808066" name="Picture 1404808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C6E36">
              <w:rPr>
                <w:sz w:val="22"/>
                <w:szCs w:val="40"/>
                <w:lang w:val="en-ID"/>
              </w:rPr>
              <w:t xml:space="preserve"> (CHANGES PROPERT</w:t>
            </w:r>
            <w:r w:rsidR="00062CAA">
              <w:rPr>
                <w:sz w:val="22"/>
                <w:szCs w:val="40"/>
                <w:lang w:val="en-ID"/>
              </w:rPr>
              <w:t>IES</w:t>
            </w:r>
            <w:r w:rsidR="002C6E36">
              <w:rPr>
                <w:sz w:val="22"/>
                <w:szCs w:val="40"/>
                <w:lang w:val="en-ID"/>
              </w:rPr>
              <w:t xml:space="preserve"> WHEN </w:t>
            </w:r>
            <w:r w:rsidR="002C6E36" w:rsidRPr="002C6E36">
              <w:rPr>
                <w:b/>
                <w:bCs/>
                <w:sz w:val="22"/>
                <w:szCs w:val="40"/>
                <w:lang w:val="en-ID"/>
              </w:rPr>
              <w:t>RIGBY</w:t>
            </w:r>
            <w:r w:rsidR="002C6E36">
              <w:rPr>
                <w:sz w:val="22"/>
                <w:szCs w:val="40"/>
                <w:lang w:val="en-ID"/>
              </w:rPr>
              <w:t xml:space="preserve"> IS PRESENT)</w:t>
            </w:r>
          </w:p>
        </w:tc>
      </w:tr>
      <w:tr w:rsidR="00D37220" w:rsidRPr="002D2DDF" w14:paraId="3CD7B974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58A093" w14:textId="1356A774" w:rsidR="00D37220" w:rsidRDefault="00D37220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Skeet Shot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150118" w14:textId="02DE0A84" w:rsidR="00D37220" w:rsidRDefault="00D37220" w:rsidP="002724F5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 xml:space="preserve">(DURING MAXMODE)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BA3A6CE" wp14:editId="5043246C">
                  <wp:extent cx="425450" cy="425450"/>
                  <wp:effectExtent l="0" t="0" r="0" b="0"/>
                  <wp:docPr id="50223209" name="Picture 50223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94A3DE" w:themeFill="accent1" w:themeFillTint="99"/>
                <w:lang w:val="en-ID"/>
              </w:rPr>
              <w:t>H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AD9192E" wp14:editId="35A7BA4D">
                  <wp:extent cx="439420" cy="418465"/>
                  <wp:effectExtent l="0" t="0" r="0" b="635"/>
                  <wp:docPr id="943109117" name="Picture 943109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86D8F6" w:themeFill="accent2" w:themeFillTint="BF"/>
                <w:lang w:val="en-ID"/>
              </w:rPr>
              <w:t>H</w:t>
            </w:r>
          </w:p>
        </w:tc>
      </w:tr>
      <w:tr w:rsidR="00D37220" w:rsidRPr="002D2DDF" w14:paraId="2B609F93" w14:textId="77777777" w:rsidTr="00D37220"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D40735" w14:textId="77777777" w:rsidR="00D37220" w:rsidRDefault="00D37220" w:rsidP="00D37220">
            <w:pPr>
              <w:pStyle w:val="NoSpacing"/>
              <w:rPr>
                <w:sz w:val="22"/>
                <w:szCs w:val="40"/>
                <w:lang w:val="en-ID"/>
              </w:rPr>
            </w:pPr>
          </w:p>
        </w:tc>
        <w:tc>
          <w:tcPr>
            <w:tcW w:w="34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vAlign w:val="center"/>
          </w:tcPr>
          <w:p w14:paraId="4B675555" w14:textId="081935FE" w:rsidR="00D37220" w:rsidRDefault="00D37220" w:rsidP="00D37220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 xml:space="preserve"> </w:t>
            </w:r>
            <w:r w:rsidR="008E2529">
              <w:rPr>
                <w:sz w:val="22"/>
                <w:szCs w:val="40"/>
                <w:lang w:val="en-ID"/>
              </w:rPr>
              <w:t>Power Move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418A39" w14:textId="306CA24A" w:rsidR="00D37220" w:rsidRDefault="00D37220" w:rsidP="00D37220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</w:t>
            </w:r>
            <w:r w:rsidR="00D1531F">
              <w:rPr>
                <w:sz w:val="22"/>
                <w:szCs w:val="40"/>
                <w:lang w:val="en-ID"/>
              </w:rPr>
              <w:t xml:space="preserve">WHILE GUN IS DRAWN) </w:t>
            </w:r>
            <w:r w:rsidR="00D1531F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3038521" wp14:editId="3916E95A">
                  <wp:extent cx="474980" cy="474980"/>
                  <wp:effectExtent l="0" t="0" r="0" b="0"/>
                  <wp:docPr id="626316550" name="Picture 626316550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1531F">
              <w:rPr>
                <w:sz w:val="22"/>
                <w:szCs w:val="40"/>
                <w:lang w:val="en-ID"/>
              </w:rPr>
              <w:t xml:space="preserve"> OR </w:t>
            </w:r>
            <w:r w:rsidR="00D1531F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29AB3F1" wp14:editId="13F61432">
                  <wp:extent cx="474980" cy="474980"/>
                  <wp:effectExtent l="0" t="0" r="1270" b="0"/>
                  <wp:docPr id="270154253" name="Picture 270154253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531F" w:rsidRPr="002D2DDF" w14:paraId="4C0249B8" w14:textId="77777777" w:rsidTr="00D37220"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7FB328" w14:textId="77777777" w:rsidR="00D1531F" w:rsidRDefault="00D1531F" w:rsidP="00D37220">
            <w:pPr>
              <w:pStyle w:val="NoSpacing"/>
              <w:rPr>
                <w:sz w:val="22"/>
                <w:szCs w:val="40"/>
                <w:lang w:val="en-ID"/>
              </w:rPr>
            </w:pPr>
          </w:p>
        </w:tc>
        <w:tc>
          <w:tcPr>
            <w:tcW w:w="34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vAlign w:val="center"/>
          </w:tcPr>
          <w:p w14:paraId="3408EF8E" w14:textId="2B91C94B" w:rsidR="00D1531F" w:rsidRDefault="00D1531F" w:rsidP="00D37220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 xml:space="preserve"> </w:t>
            </w:r>
            <w:r w:rsidR="00766D99">
              <w:rPr>
                <w:sz w:val="22"/>
                <w:szCs w:val="40"/>
                <w:lang w:val="en-ID"/>
              </w:rPr>
              <w:t>Shoot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DAF553" w14:textId="0B293E10" w:rsidR="00D1531F" w:rsidRDefault="00766D99" w:rsidP="00D37220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(WHILE GUN IS DRAWN)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766469D" wp14:editId="19AFBAB9">
                  <wp:extent cx="425450" cy="425450"/>
                  <wp:effectExtent l="0" t="0" r="0" b="0"/>
                  <wp:docPr id="599664263" name="Picture 599664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83EA761" wp14:editId="26A81D97">
                  <wp:extent cx="425450" cy="425450"/>
                  <wp:effectExtent l="0" t="0" r="0" b="0"/>
                  <wp:docPr id="18168962" name="Picture 181689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D99" w:rsidRPr="002D2DDF" w14:paraId="7E54F15B" w14:textId="77777777" w:rsidTr="00D37220"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9A3474" w14:textId="77777777" w:rsidR="00766D99" w:rsidRDefault="00766D99" w:rsidP="00766D99">
            <w:pPr>
              <w:pStyle w:val="NoSpacing"/>
              <w:rPr>
                <w:sz w:val="22"/>
                <w:szCs w:val="40"/>
                <w:lang w:val="en-ID"/>
              </w:rPr>
            </w:pPr>
          </w:p>
        </w:tc>
        <w:tc>
          <w:tcPr>
            <w:tcW w:w="34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vAlign w:val="center"/>
          </w:tcPr>
          <w:p w14:paraId="14DB321E" w14:textId="7EE8CCB0" w:rsidR="00766D99" w:rsidRDefault="00766D99" w:rsidP="00766D9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 xml:space="preserve"> Cancel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1E52A2" w14:textId="5699D77B" w:rsidR="00766D99" w:rsidRDefault="00766D99" w:rsidP="00766D9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(WHILE GUN IS DRAWN)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8E94CC9" wp14:editId="69338F89">
                  <wp:extent cx="439420" cy="418465"/>
                  <wp:effectExtent l="0" t="0" r="0" b="635"/>
                  <wp:docPr id="2037636895" name="Picture 2037636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6EC6937" wp14:editId="168D5387">
                  <wp:extent cx="439420" cy="418465"/>
                  <wp:effectExtent l="0" t="0" r="0" b="635"/>
                  <wp:docPr id="1144280365" name="Picture 1144280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D99" w:rsidRPr="002D2DDF" w14:paraId="5DF0EBE6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9D7B7B" w14:textId="2397555A" w:rsidR="00766D99" w:rsidRDefault="00766D99" w:rsidP="00766D9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Deathfist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96DEDF" w14:textId="59FA54AF" w:rsidR="00766D99" w:rsidRDefault="00766D99" w:rsidP="00766D9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 xml:space="preserve">(DURING RAGE)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38FB23C" wp14:editId="6AB5A0E1">
                  <wp:extent cx="425450" cy="425450"/>
                  <wp:effectExtent l="0" t="0" r="0" b="0"/>
                  <wp:docPr id="2097819323" name="Picture 2097819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94A3DE" w:themeFill="accent1" w:themeFillTint="99"/>
                <w:lang w:val="en-ID"/>
              </w:rPr>
              <w:t>H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4E9C5F5" wp14:editId="275C2943">
                  <wp:extent cx="439420" cy="418465"/>
                  <wp:effectExtent l="0" t="0" r="0" b="635"/>
                  <wp:docPr id="360657757" name="Picture 360657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86D8F6" w:themeFill="accent2" w:themeFillTint="BF"/>
                <w:lang w:val="en-ID"/>
              </w:rPr>
              <w:t>H</w:t>
            </w:r>
          </w:p>
        </w:tc>
      </w:tr>
      <w:tr w:rsidR="00766D99" w:rsidRPr="002D2DDF" w14:paraId="2A294EAC" w14:textId="77777777" w:rsidTr="002D2DDF">
        <w:tc>
          <w:tcPr>
            <w:tcW w:w="0" w:type="auto"/>
            <w:gridSpan w:val="3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00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FAD0CE" w14:textId="37A9B99B" w:rsidR="00766D99" w:rsidRPr="002D2DDF" w:rsidRDefault="00766D99" w:rsidP="00766D99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>
              <w:rPr>
                <w:b/>
                <w:bCs/>
                <w:sz w:val="22"/>
                <w:szCs w:val="40"/>
                <w:lang w:val="en-ID"/>
              </w:rPr>
              <w:lastRenderedPageBreak/>
              <w:t>Super Moves</w:t>
            </w:r>
          </w:p>
        </w:tc>
      </w:tr>
      <w:tr w:rsidR="00766D99" w:rsidRPr="002D2DDF" w14:paraId="7432DF33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BBDC2D" w14:textId="13D107B0" w:rsidR="00766D99" w:rsidRPr="002D2DDF" w:rsidRDefault="008067B5" w:rsidP="00766D9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Laser Tag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FA6CF5" w14:textId="192AAED6" w:rsidR="00766D99" w:rsidRPr="002D2DDF" w:rsidRDefault="008067B5" w:rsidP="00766D9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(DURING EX MULTI-TOOL)</w:t>
            </w: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3BE794A5" wp14:editId="3E3E44F9">
                  <wp:extent cx="475200" cy="475200"/>
                  <wp:effectExtent l="0" t="0" r="0" b="1270"/>
                  <wp:docPr id="1964426245" name="Picture 19644262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75200" cy="47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2FF39BB6" wp14:editId="2FA97447">
                  <wp:extent cx="475200" cy="475200"/>
                  <wp:effectExtent l="0" t="0" r="0" b="1270"/>
                  <wp:docPr id="1743222501" name="Picture 17432225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75200" cy="47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766D99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766D99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44461FA" wp14:editId="1E6F66D9">
                  <wp:extent cx="425450" cy="425450"/>
                  <wp:effectExtent l="0" t="0" r="0" b="0"/>
                  <wp:docPr id="898" name="Picture 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66D99" w:rsidRPr="002D2DDF">
              <w:rPr>
                <w:rFonts w:hint="eastAsia"/>
                <w:sz w:val="22"/>
                <w:szCs w:val="40"/>
                <w:lang w:val="en-ID"/>
              </w:rPr>
              <w:t xml:space="preserve"> </w:t>
            </w:r>
          </w:p>
        </w:tc>
      </w:tr>
      <w:tr w:rsidR="00766D99" w:rsidRPr="002D2DDF" w14:paraId="506AF172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82F5B4" w14:textId="06BE925B" w:rsidR="00766D99" w:rsidRDefault="008067B5" w:rsidP="00766D9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 xml:space="preserve">The Power </w:t>
            </w:r>
            <w:r>
              <w:rPr>
                <w:b/>
                <w:bCs/>
                <w:sz w:val="22"/>
                <w:szCs w:val="40"/>
                <w:lang w:val="en-ID"/>
              </w:rPr>
              <w:t>[LV. 2 Super]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18BF2E" w14:textId="163AB71E" w:rsidR="00766D99" w:rsidRDefault="00766D99" w:rsidP="00766D9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0F5ECFA2" wp14:editId="4350260F">
                  <wp:extent cx="475200" cy="475200"/>
                  <wp:effectExtent l="0" t="0" r="0" b="1270"/>
                  <wp:docPr id="888178859" name="Picture 8881788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75200" cy="47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2EF7E4B2" wp14:editId="770D4CB7">
                  <wp:extent cx="475200" cy="475200"/>
                  <wp:effectExtent l="0" t="0" r="0" b="1270"/>
                  <wp:docPr id="380757016" name="Picture 3807570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75200" cy="47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187C13A" wp14:editId="400CA630">
                  <wp:extent cx="425450" cy="425450"/>
                  <wp:effectExtent l="0" t="0" r="0" b="0"/>
                  <wp:docPr id="919" name="Picture 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067B5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58FC5B9" wp14:editId="57A14384">
                  <wp:extent cx="425450" cy="425450"/>
                  <wp:effectExtent l="0" t="0" r="0" b="0"/>
                  <wp:docPr id="1902625018" name="Picture 1902625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67B5" w:rsidRPr="002D2DDF" w14:paraId="7E454A01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6007E5" w14:textId="0F7E8179" w:rsidR="008067B5" w:rsidRDefault="008067B5" w:rsidP="00766D9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Bird Hunt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1BC445" w14:textId="6497C17E" w:rsidR="008067B5" w:rsidRDefault="008067B5" w:rsidP="00766D9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(DURING MAXMODE)</w:t>
            </w: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02C75055" wp14:editId="33617C03">
                  <wp:extent cx="475200" cy="475200"/>
                  <wp:effectExtent l="0" t="0" r="0" b="1270"/>
                  <wp:docPr id="467929736" name="Picture 4679297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75200" cy="47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3DDF3C3C" wp14:editId="38169CAB">
                  <wp:extent cx="475200" cy="475200"/>
                  <wp:effectExtent l="0" t="0" r="0" b="1270"/>
                  <wp:docPr id="617165374" name="Picture 6171653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75200" cy="47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68521EA" wp14:editId="4C72E706">
                  <wp:extent cx="425450" cy="425450"/>
                  <wp:effectExtent l="0" t="0" r="0" b="0"/>
                  <wp:docPr id="2128751581" name="Picture 2128751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F15A2ED" wp14:editId="2C183E75">
                  <wp:extent cx="425450" cy="425450"/>
                  <wp:effectExtent l="0" t="0" r="0" b="0"/>
                  <wp:docPr id="2048851696" name="Picture 2048851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36B9" w:rsidRPr="002D2DDF" w14:paraId="0220334A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9B05B1" w14:textId="1AD1C08C" w:rsidR="002936B9" w:rsidRDefault="002936B9" w:rsidP="00766D9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All-Out Attack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360310" w14:textId="4DDEA05C" w:rsidR="002936B9" w:rsidRDefault="002936B9" w:rsidP="00766D9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 xml:space="preserve">(WHILE </w:t>
            </w:r>
            <w:r w:rsidRPr="002936B9">
              <w:rPr>
                <w:b/>
                <w:bCs/>
                <w:sz w:val="22"/>
                <w:szCs w:val="40"/>
                <w:lang w:val="en-ID"/>
              </w:rPr>
              <w:t>RIGBY</w:t>
            </w:r>
            <w:r>
              <w:rPr>
                <w:sz w:val="22"/>
                <w:szCs w:val="40"/>
                <w:lang w:val="en-ID"/>
              </w:rPr>
              <w:t xml:space="preserve"> IS PRESENT)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8F7A49A" wp14:editId="4F729C29">
                  <wp:extent cx="474980" cy="474980"/>
                  <wp:effectExtent l="0" t="0" r="0" b="0"/>
                  <wp:docPr id="1620879004" name="Picture 1620879004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ADDA03E" wp14:editId="23595214">
                  <wp:extent cx="474980" cy="474980"/>
                  <wp:effectExtent l="0" t="0" r="1270" b="0"/>
                  <wp:docPr id="1739846333" name="Picture 1739846333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52254A1" wp14:editId="3115624E">
                  <wp:extent cx="474980" cy="474980"/>
                  <wp:effectExtent l="0" t="0" r="0" b="0"/>
                  <wp:docPr id="1752225575" name="Picture 1752225575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C691E8F" wp14:editId="07C60DB9">
                  <wp:extent cx="474980" cy="474980"/>
                  <wp:effectExtent l="0" t="0" r="1270" b="0"/>
                  <wp:docPr id="903293419" name="Picture 903293419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E399945" wp14:editId="02B9D9C4">
                  <wp:extent cx="474980" cy="474980"/>
                  <wp:effectExtent l="0" t="0" r="0" b="0"/>
                  <wp:docPr id="1206817698" name="Picture 1206817698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EE3E4AF" wp14:editId="77C8D50E">
                  <wp:extent cx="474980" cy="474980"/>
                  <wp:effectExtent l="0" t="0" r="1270" b="0"/>
                  <wp:docPr id="605727804" name="Picture 605727804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7A2280D" wp14:editId="02E75B62">
                  <wp:extent cx="439420" cy="418465"/>
                  <wp:effectExtent l="0" t="0" r="0" b="635"/>
                  <wp:docPr id="855642964" name="Picture 855642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D99" w:rsidRPr="002D2DDF" w14:paraId="1533D196" w14:textId="77777777" w:rsidTr="007E7CEB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5023D0" w14:textId="1F986C5A" w:rsidR="00766D99" w:rsidRDefault="00F0208A" w:rsidP="00766D99">
            <w:pPr>
              <w:pStyle w:val="NoSpacing"/>
              <w:rPr>
                <w:lang w:val="en-ID"/>
              </w:rPr>
            </w:pPr>
            <w:r>
              <w:rPr>
                <w:lang w:val="en-ID"/>
              </w:rPr>
              <w:t>Category Five</w:t>
            </w:r>
          </w:p>
          <w:p w14:paraId="20CE0961" w14:textId="5B1505A4" w:rsidR="00F0208A" w:rsidRDefault="00F0208A" w:rsidP="00766D99">
            <w:pPr>
              <w:pStyle w:val="NoSpacing"/>
              <w:rPr>
                <w:lang w:val="en-ID"/>
              </w:rPr>
            </w:pPr>
            <w:r>
              <w:rPr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4D97D35" wp14:editId="36A54EFE">
                  <wp:extent cx="474980" cy="474980"/>
                  <wp:effectExtent l="0" t="0" r="1270" b="0"/>
                  <wp:docPr id="1924454892" name="Picture 1924454892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Picture 886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ID"/>
              </w:rPr>
              <w:t xml:space="preserve"> MAX Version Available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4A8743" w14:textId="25D17946" w:rsidR="00766D99" w:rsidRDefault="00F0208A" w:rsidP="00766D9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drawing>
                <wp:inline distT="0" distB="0" distL="0" distR="0" wp14:anchorId="12A103B1" wp14:editId="46175DBD">
                  <wp:extent cx="476250" cy="476250"/>
                  <wp:effectExtent l="0" t="0" r="0" b="0"/>
                  <wp:docPr id="1549709903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 wp14:anchorId="1CE50901" wp14:editId="19971D31">
                  <wp:extent cx="476250" cy="476250"/>
                  <wp:effectExtent l="0" t="0" r="0" b="0"/>
                  <wp:docPr id="1957871336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66D99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766D99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F64EC82" wp14:editId="3DD21ACF">
                  <wp:extent cx="425450" cy="425450"/>
                  <wp:effectExtent l="0" t="0" r="0" b="0"/>
                  <wp:docPr id="2028503145" name="Picture 2028503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11B8" w:rsidRPr="002D2DDF" w14:paraId="594200BC" w14:textId="77777777" w:rsidTr="00790F5E"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C81440" w14:textId="77777777" w:rsidR="003311B8" w:rsidRDefault="003311B8" w:rsidP="00766D99">
            <w:pPr>
              <w:pStyle w:val="NoSpacing"/>
              <w:rPr>
                <w:lang w:val="en-ID"/>
              </w:rPr>
            </w:pPr>
          </w:p>
        </w:tc>
        <w:tc>
          <w:tcPr>
            <w:tcW w:w="34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vAlign w:val="center"/>
          </w:tcPr>
          <w:p w14:paraId="26A8656F" w14:textId="4A4EF121" w:rsidR="003311B8" w:rsidRDefault="003311B8" w:rsidP="00766D99">
            <w:pPr>
              <w:pStyle w:val="NoSpacing"/>
              <w:rPr>
                <w:lang w:val="en-ID"/>
              </w:rPr>
            </w:pPr>
            <w:r>
              <w:rPr>
                <w:lang w:val="en-ID"/>
              </w:rPr>
              <w:t xml:space="preserve"> Category Five (</w:t>
            </w:r>
            <w:r w:rsidRPr="004D12F1">
              <w:rPr>
                <w:i/>
                <w:iCs/>
                <w:lang w:val="en-ID"/>
              </w:rPr>
              <w:t>Easy</w:t>
            </w:r>
            <w:r w:rsidR="004D12F1">
              <w:rPr>
                <w:i/>
                <w:iCs/>
                <w:lang w:val="en-ID"/>
              </w:rPr>
              <w:t xml:space="preserve"> ver.</w:t>
            </w:r>
            <w:r>
              <w:rPr>
                <w:lang w:val="en-ID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48145D" w14:textId="62DD9ABC" w:rsidR="003311B8" w:rsidRDefault="003311B8" w:rsidP="00766D99">
            <w:pPr>
              <w:pStyle w:val="NoSpacing"/>
            </w:pPr>
            <w:r>
              <w:drawing>
                <wp:inline distT="0" distB="0" distL="0" distR="0" wp14:anchorId="3D85379C" wp14:editId="3AB32986">
                  <wp:extent cx="476250" cy="476250"/>
                  <wp:effectExtent l="0" t="0" r="0" b="0"/>
                  <wp:docPr id="111036164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64CC8F5" wp14:editId="4AC61939">
                  <wp:extent cx="425450" cy="425450"/>
                  <wp:effectExtent l="0" t="0" r="0" b="0"/>
                  <wp:docPr id="676660042" name="Picture 676660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983CAC9" wp14:editId="10075086">
                  <wp:extent cx="425450" cy="425450"/>
                  <wp:effectExtent l="0" t="0" r="0" b="0"/>
                  <wp:docPr id="186725174" name="Picture 186725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A8616C7" wp14:editId="3524D37E">
                  <wp:extent cx="425450" cy="425450"/>
                  <wp:effectExtent l="0" t="0" r="0" b="0"/>
                  <wp:docPr id="699666214" name="Picture 699666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11B8" w:rsidRPr="002D2DDF" w14:paraId="1A6B7C99" w14:textId="77777777" w:rsidTr="00790F5E"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5F9E00" w14:textId="77777777" w:rsidR="003311B8" w:rsidRDefault="003311B8" w:rsidP="00766D99">
            <w:pPr>
              <w:pStyle w:val="NoSpacing"/>
              <w:rPr>
                <w:lang w:val="en-ID"/>
              </w:rPr>
            </w:pPr>
          </w:p>
        </w:tc>
        <w:tc>
          <w:tcPr>
            <w:tcW w:w="34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vAlign w:val="center"/>
          </w:tcPr>
          <w:p w14:paraId="663D4A2D" w14:textId="6DF13E0F" w:rsidR="003311B8" w:rsidRDefault="003311B8" w:rsidP="00766D99">
            <w:pPr>
              <w:pStyle w:val="NoSpacing"/>
              <w:rPr>
                <w:lang w:val="en-ID"/>
              </w:rPr>
            </w:pPr>
            <w:r>
              <w:rPr>
                <w:lang w:val="en-ID"/>
              </w:rPr>
              <w:t xml:space="preserve"> MAX Category Five (</w:t>
            </w:r>
            <w:r w:rsidRPr="004D12F1">
              <w:rPr>
                <w:i/>
                <w:iCs/>
                <w:lang w:val="en-ID"/>
              </w:rPr>
              <w:t>Easy</w:t>
            </w:r>
            <w:r w:rsidR="004D12F1">
              <w:rPr>
                <w:i/>
                <w:iCs/>
                <w:lang w:val="en-ID"/>
              </w:rPr>
              <w:t xml:space="preserve"> ver.</w:t>
            </w:r>
            <w:r>
              <w:rPr>
                <w:lang w:val="en-ID"/>
              </w:rPr>
              <w:t>)</w:t>
            </w:r>
            <w:r>
              <w:rPr>
                <w:lang w:val="en-ID"/>
              </w:rPr>
              <w:br/>
            </w:r>
            <w:r>
              <w:rPr>
                <w:b/>
                <w:bCs/>
                <w:sz w:val="22"/>
                <w:szCs w:val="40"/>
                <w:lang w:val="en-ID"/>
              </w:rPr>
              <w:t xml:space="preserve"> [LV. 2 Super]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539AEE" w14:textId="6FBA11B4" w:rsidR="003311B8" w:rsidRDefault="003311B8" w:rsidP="00766D99">
            <w:pPr>
              <w:pStyle w:val="NoSpacing"/>
            </w:pPr>
            <w:r>
              <w:drawing>
                <wp:inline distT="0" distB="0" distL="0" distR="0" wp14:anchorId="0B286C98" wp14:editId="28DAB054">
                  <wp:extent cx="476250" cy="476250"/>
                  <wp:effectExtent l="0" t="0" r="0" b="0"/>
                  <wp:docPr id="557809275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B992F1C" wp14:editId="6EB13590">
                  <wp:extent cx="439420" cy="418465"/>
                  <wp:effectExtent l="0" t="0" r="0" b="635"/>
                  <wp:docPr id="320595789" name="Picture 320595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AA3AB9E" wp14:editId="23FBC0EA">
                  <wp:extent cx="439420" cy="418465"/>
                  <wp:effectExtent l="0" t="0" r="0" b="635"/>
                  <wp:docPr id="1567350349" name="Picture 1567350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0462731" wp14:editId="2E5A65EF">
                  <wp:extent cx="439420" cy="418465"/>
                  <wp:effectExtent l="0" t="0" r="0" b="635"/>
                  <wp:docPr id="37511644" name="Picture 37511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D99" w:rsidRPr="002D2DDF" w14:paraId="26239A45" w14:textId="77777777" w:rsidTr="007E7CEB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1547CB" w14:textId="65207F94" w:rsidR="00766D99" w:rsidRDefault="00231D54" w:rsidP="00766D99">
            <w:pPr>
              <w:pStyle w:val="NoSpacing"/>
              <w:rPr>
                <w:lang w:val="en-ID"/>
              </w:rPr>
            </w:pPr>
            <w:r>
              <w:rPr>
                <w:lang w:val="en-ID"/>
              </w:rPr>
              <w:t>Lantern Hammer</w:t>
            </w:r>
          </w:p>
          <w:p w14:paraId="5A4D7D13" w14:textId="4D7D05C1" w:rsidR="00231D54" w:rsidRDefault="00231D54" w:rsidP="00766D99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052A3D7" wp14:editId="0D644A12">
                  <wp:extent cx="474980" cy="474980"/>
                  <wp:effectExtent l="0" t="0" r="1270" b="0"/>
                  <wp:docPr id="656907268" name="Picture 656907268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Picture 886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ID"/>
              </w:rPr>
              <w:t xml:space="preserve"> MAX Version Available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C42DF2" w14:textId="4C5B30B2" w:rsidR="00766D99" w:rsidRDefault="00231D54" w:rsidP="00766D9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45B3E4E2" wp14:editId="216088A5">
                  <wp:extent cx="475200" cy="475200"/>
                  <wp:effectExtent l="0" t="0" r="0" b="1270"/>
                  <wp:docPr id="750759285" name="Picture 7507592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75200" cy="47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 wp14:anchorId="6167EDE2" wp14:editId="6B1DF368">
                  <wp:extent cx="478800" cy="478578"/>
                  <wp:effectExtent l="0" t="0" r="0" b="0"/>
                  <wp:docPr id="2005597250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78800" cy="478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66D99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766D99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8B4E721" wp14:editId="4F13DC4A">
                  <wp:extent cx="439420" cy="418465"/>
                  <wp:effectExtent l="0" t="0" r="0" b="635"/>
                  <wp:docPr id="117443425" name="Picture 117443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D99" w:rsidRPr="002D2DDF" w14:paraId="27C9193E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5111B5" w14:textId="4AF0875C" w:rsidR="00766D99" w:rsidRPr="0031374A" w:rsidRDefault="0039491A" w:rsidP="00766D99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lastRenderedPageBreak/>
              <w:t>Traphouse Kitchen</w:t>
            </w:r>
            <w:r w:rsidR="00766D99">
              <w:rPr>
                <w:sz w:val="22"/>
                <w:szCs w:val="40"/>
                <w:lang w:val="en-ID"/>
              </w:rPr>
              <w:t xml:space="preserve"> </w:t>
            </w:r>
            <w:r w:rsidR="00766D99">
              <w:rPr>
                <w:b/>
                <w:bCs/>
                <w:sz w:val="22"/>
                <w:szCs w:val="40"/>
                <w:lang w:val="en-ID"/>
              </w:rPr>
              <w:t>[LV. 3 Super]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21410B" w14:textId="7C165F2F" w:rsidR="00766D99" w:rsidRPr="00372851" w:rsidRDefault="0039491A" w:rsidP="00766D9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6C208FBB" wp14:editId="3836E0A3">
                  <wp:extent cx="476250" cy="476250"/>
                  <wp:effectExtent l="0" t="0" r="0" b="0"/>
                  <wp:docPr id="1552476792" name="Picture 1552476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54F5EFDD" wp14:editId="79FFDEC1">
                  <wp:extent cx="476250" cy="476250"/>
                  <wp:effectExtent l="0" t="0" r="0" b="0"/>
                  <wp:docPr id="2032031792" name="Picture 2032031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766D99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766D99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EC2612D" wp14:editId="4216D470">
                  <wp:extent cx="425450" cy="425450"/>
                  <wp:effectExtent l="0" t="0" r="0" b="0"/>
                  <wp:docPr id="1312555043" name="Picture 1312555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66D99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042A919" wp14:editId="685DDF59">
                  <wp:extent cx="425450" cy="425450"/>
                  <wp:effectExtent l="0" t="0" r="0" b="0"/>
                  <wp:docPr id="1807439136" name="Picture 1807439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94CD0E" w14:textId="2C8B49C2" w:rsidR="0031374A" w:rsidRDefault="0031374A" w:rsidP="002D2DDF">
      <w:pPr>
        <w:pStyle w:val="NoSpacing"/>
        <w:rPr>
          <w:sz w:val="14"/>
        </w:rPr>
      </w:pPr>
    </w:p>
    <w:p w14:paraId="44C9F369" w14:textId="77777777" w:rsidR="0031374A" w:rsidRDefault="0031374A" w:rsidP="0031374A">
      <w:pPr>
        <w:pStyle w:val="NoSpacing"/>
        <w:jc w:val="center"/>
        <w:rPr>
          <w:b/>
          <w:bCs/>
          <w:sz w:val="22"/>
          <w:szCs w:val="28"/>
        </w:rPr>
      </w:pPr>
    </w:p>
    <w:p w14:paraId="3E7A9965" w14:textId="3DECE996" w:rsidR="0031374A" w:rsidRPr="0031374A" w:rsidRDefault="0031374A" w:rsidP="0031374A">
      <w:pPr>
        <w:pStyle w:val="NoSpacing"/>
        <w:jc w:val="center"/>
        <w:rPr>
          <w:b/>
          <w:bCs/>
          <w:sz w:val="22"/>
          <w:szCs w:val="28"/>
        </w:rPr>
      </w:pPr>
      <w:r w:rsidRPr="0031374A">
        <w:rPr>
          <w:b/>
          <w:bCs/>
          <w:sz w:val="22"/>
          <w:szCs w:val="28"/>
        </w:rPr>
        <w:t xml:space="preserve">Commands written here are for characters facing right. All commands are reversed when facing left. </w:t>
      </w:r>
    </w:p>
    <w:p w14:paraId="515B7D90" w14:textId="77777777" w:rsidR="0031374A" w:rsidRPr="0031374A" w:rsidRDefault="0031374A" w:rsidP="0031374A">
      <w:pPr>
        <w:pStyle w:val="NoSpacing"/>
        <w:jc w:val="center"/>
        <w:rPr>
          <w:b/>
          <w:bCs/>
          <w:sz w:val="22"/>
          <w:szCs w:val="28"/>
        </w:rPr>
      </w:pPr>
    </w:p>
    <w:p w14:paraId="6F76B4CE" w14:textId="329DA270" w:rsidR="004D5ECB" w:rsidRPr="00062CAA" w:rsidRDefault="0031374A" w:rsidP="00062CAA">
      <w:pPr>
        <w:pStyle w:val="NoSpacing"/>
        <w:jc w:val="center"/>
        <w:rPr>
          <w:b/>
          <w:bCs/>
          <w:sz w:val="22"/>
          <w:szCs w:val="28"/>
        </w:rPr>
        <w:sectPr w:rsidR="004D5ECB" w:rsidRPr="00062CAA" w:rsidSect="002D2DDF">
          <w:headerReference w:type="default" r:id="rId25"/>
          <w:footerReference w:type="default" r:id="rId26"/>
          <w:headerReference w:type="first" r:id="rId27"/>
          <w:footerReference w:type="first" r:id="rId28"/>
          <w:pgSz w:w="15840" w:h="12240" w:orient="landscape"/>
          <w:pgMar w:top="357" w:right="357" w:bottom="357" w:left="357" w:header="289" w:footer="431" w:gutter="0"/>
          <w:cols w:space="720"/>
          <w:titlePg/>
          <w:docGrid w:linePitch="360"/>
        </w:sectPr>
      </w:pPr>
      <w:r w:rsidRPr="0031374A">
        <w:rPr>
          <w:b/>
          <w:bCs/>
          <w:sz w:val="22"/>
          <w:szCs w:val="28"/>
        </w:rPr>
        <w:t>EX commands can be executed by inputting two buttons instead of one.</w:t>
      </w:r>
    </w:p>
    <w:p w14:paraId="6E2D455D" w14:textId="5C1B69BE" w:rsidR="009D2A25" w:rsidRPr="009D2A25" w:rsidRDefault="004D5ECB" w:rsidP="009D2A25">
      <w:pPr>
        <w:pStyle w:val="NoSpacing"/>
        <w:rPr>
          <w:b/>
          <w:bCs/>
          <w:sz w:val="36"/>
          <w:szCs w:val="56"/>
        </w:rPr>
      </w:pPr>
      <w:r w:rsidRPr="009D2A25">
        <w:rPr>
          <w:b/>
          <w:bCs/>
          <w:sz w:val="36"/>
          <w:szCs w:val="56"/>
        </w:rPr>
        <w:lastRenderedPageBreak/>
        <w:t>CHANGELOG</w:t>
      </w:r>
    </w:p>
    <w:p w14:paraId="30D2DA20" w14:textId="36493C5E" w:rsidR="008F44AC" w:rsidRPr="00062CAA" w:rsidRDefault="009D2A25" w:rsidP="008F44AC">
      <w:pPr>
        <w:pStyle w:val="ListParagraph"/>
        <w:numPr>
          <w:ilvl w:val="0"/>
          <w:numId w:val="1"/>
        </w:numPr>
        <w:rPr>
          <w:sz w:val="22"/>
          <w:szCs w:val="28"/>
        </w:rPr>
      </w:pPr>
      <w:r w:rsidRPr="009151F1">
        <w:rPr>
          <w:sz w:val="22"/>
          <w:szCs w:val="28"/>
        </w:rPr>
        <w:t>: Release edition.</w:t>
      </w:r>
    </w:p>
    <w:sectPr w:rsidR="008F44AC" w:rsidRPr="00062CAA" w:rsidSect="004D5ECB">
      <w:pgSz w:w="12240" w:h="15840"/>
      <w:pgMar w:top="357" w:right="357" w:bottom="357" w:left="357" w:header="289" w:footer="43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EE023" w14:textId="77777777" w:rsidR="00604077" w:rsidRDefault="00604077" w:rsidP="00890A94">
      <w:r>
        <w:separator/>
      </w:r>
    </w:p>
  </w:endnote>
  <w:endnote w:type="continuationSeparator" w:id="0">
    <w:p w14:paraId="0BF9FB05" w14:textId="77777777" w:rsidR="00604077" w:rsidRDefault="00604077" w:rsidP="00890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51E93" w14:textId="77777777" w:rsidR="0018361D" w:rsidRDefault="0018361D" w:rsidP="00890A94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5AA2DBFF" w14:textId="77777777" w:rsidR="0018361D" w:rsidRDefault="0018361D" w:rsidP="00890A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5644" w14:textId="77777777" w:rsidR="00FC2165" w:rsidRPr="00FC2165" w:rsidRDefault="00FC2165" w:rsidP="00FC2165">
    <w:pPr>
      <w:pStyle w:val="Footer"/>
      <w:jc w:val="right"/>
      <w:rPr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75476" w14:textId="77777777" w:rsidR="002D2DDF" w:rsidRPr="00FC2165" w:rsidRDefault="002D2DDF" w:rsidP="00FC2165">
    <w:pPr>
      <w:pStyle w:val="Footer"/>
      <w:jc w:val="right"/>
      <w:rPr>
        <w:sz w:val="1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E6FC0" w14:textId="77777777" w:rsidR="002D2DDF" w:rsidRDefault="002D2D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CB1E0" w14:textId="77777777" w:rsidR="00604077" w:rsidRDefault="00604077" w:rsidP="00890A94">
      <w:r>
        <w:separator/>
      </w:r>
    </w:p>
  </w:footnote>
  <w:footnote w:type="continuationSeparator" w:id="0">
    <w:p w14:paraId="38ABDB3D" w14:textId="77777777" w:rsidR="00604077" w:rsidRDefault="00604077" w:rsidP="00890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C7FDA" w14:textId="001EA0BB" w:rsidR="00190138" w:rsidRDefault="00AA4539">
    <w:pPr>
      <w:pStyle w:val="Header"/>
    </w:pPr>
    <w:r>
      <mc:AlternateContent>
        <mc:Choice Requires="wpg">
          <w:drawing>
            <wp:anchor distT="0" distB="0" distL="114300" distR="114300" simplePos="0" relativeHeight="251686912" behindDoc="0" locked="0" layoutInCell="1" allowOverlap="1" wp14:anchorId="2EE4ADA4" wp14:editId="70879C0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770707" cy="10058400"/>
              <wp:effectExtent l="0" t="0" r="0" b="0"/>
              <wp:wrapNone/>
              <wp:docPr id="391" name="Group 391" descr="first page cover images and design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0707" cy="10058400"/>
                        <a:chOff x="0" y="0"/>
                        <a:chExt cx="7770707" cy="10058400"/>
                      </a:xfrm>
                    </wpg:grpSpPr>
                    <wps:wsp>
                      <wps:cNvPr id="390" name="Rectangle 390" descr="woman writing while sitting on a mountain"/>
                      <wps:cNvSpPr/>
                      <wps:spPr>
                        <a:xfrm>
                          <a:off x="432827" y="2472267"/>
                          <a:ext cx="5193792" cy="3904488"/>
                        </a:xfrm>
                        <a:prstGeom prst="rect">
                          <a:avLst/>
                        </a:prstGeom>
                        <a:blipFill dpi="0" rotWithShape="1">
                          <a:blip r:embed="rId1"/>
                          <a:srcRect/>
                          <a:stretch>
                            <a:fillRect l="-45" r="45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28" name="Group 102"/>
                      <wpg:cNvGrpSpPr>
                        <a:grpSpLocks/>
                      </wpg:cNvGrpSpPr>
                      <wpg:grpSpPr>
                        <a:xfrm>
                          <a:off x="5621867" y="0"/>
                          <a:ext cx="2148840" cy="1115568"/>
                          <a:chOff x="0" y="0"/>
                          <a:chExt cx="512763" cy="1306512"/>
                        </a:xfrm>
                        <a:solidFill>
                          <a:srgbClr val="454C02"/>
                        </a:solidFill>
                      </wpg:grpSpPr>
                      <wps:wsp>
                        <wps:cNvPr id="247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0" y="1227137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8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0" y="104775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9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0" y="874712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0" name="Rectangle 250"/>
                        <wps:cNvSpPr>
                          <a:spLocks noChangeArrowheads="1"/>
                        </wps:cNvSpPr>
                        <wps:spPr bwMode="auto">
                          <a:xfrm>
                            <a:off x="0" y="70008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1" name="Rectangle 251"/>
                        <wps:cNvSpPr>
                          <a:spLocks noChangeArrowheads="1"/>
                        </wps:cNvSpPr>
                        <wps:spPr bwMode="auto">
                          <a:xfrm>
                            <a:off x="0" y="52546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2" name="Rectangle 252"/>
                        <wps:cNvSpPr>
                          <a:spLocks noChangeArrowheads="1"/>
                        </wps:cNvSpPr>
                        <wps:spPr bwMode="auto">
                          <a:xfrm>
                            <a:off x="0" y="352425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3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0" y="17303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4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85" name="Group 73"/>
                      <wpg:cNvGrpSpPr>
                        <a:grpSpLocks noChangeAspect="1"/>
                      </wpg:cNvGrpSpPr>
                      <wpg:grpSpPr>
                        <a:xfrm flipH="1">
                          <a:off x="4080933" y="2700867"/>
                          <a:ext cx="1600200" cy="793089"/>
                          <a:chOff x="0" y="0"/>
                          <a:chExt cx="2139950" cy="1057275"/>
                        </a:xfrm>
                        <a:solidFill>
                          <a:schemeClr val="accent1"/>
                        </a:solidFill>
                      </wpg:grpSpPr>
                      <wps:wsp>
                        <wps:cNvPr id="86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7675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7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549275" y="0"/>
                            <a:ext cx="1343025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8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1295400" y="303212"/>
                            <a:ext cx="844550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9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03288" y="303212"/>
                            <a:ext cx="2936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0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0" y="303212"/>
                            <a:ext cx="7889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1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0" y="598487"/>
                            <a:ext cx="242888" cy="1555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2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349250" y="598487"/>
                            <a:ext cx="1060450" cy="1555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3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1546225" y="903287"/>
                            <a:ext cx="201613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4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566738" y="903287"/>
                            <a:ext cx="8905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5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903287"/>
                            <a:ext cx="46513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51" name="Group 102"/>
                      <wpg:cNvGrpSpPr>
                        <a:grpSpLocks noChangeAspect="1"/>
                      </wpg:cNvGrpSpPr>
                      <wpg:grpSpPr>
                        <a:xfrm>
                          <a:off x="0" y="6400800"/>
                          <a:ext cx="260985" cy="3657600"/>
                          <a:chOff x="0" y="0"/>
                          <a:chExt cx="512763" cy="4279900"/>
                        </a:xfrm>
                        <a:solidFill>
                          <a:srgbClr val="454C02"/>
                        </a:solidFill>
                      </wpg:grpSpPr>
                      <wps:wsp>
                        <wps:cNvPr id="5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419893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4024312"/>
                            <a:ext cx="512763" cy="762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4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0" y="384651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367188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349726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7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0" y="3324225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314960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297180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0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0" y="2797175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1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0" y="262255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2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244951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0" y="227488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4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0" y="2101850"/>
                            <a:ext cx="512763" cy="762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5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0" y="192246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0" y="1749425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7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0" y="157480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0" y="1400175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9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0" y="1227137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0" y="104775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1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0" y="874712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2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0" y="70008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3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0" y="52546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4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0" y="352425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5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0" y="17303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6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31" name="Group 30">
                        <a:extLst>
                          <a:ext uri="{FF2B5EF4-FFF2-40B4-BE49-F238E27FC236}">
                            <a16:creationId xmlns:a16="http://schemas.microsoft.com/office/drawing/2014/main" id="{74439988-1861-41FC-9196-7AB8B2900962}"/>
                          </a:ext>
                        </a:extLst>
                      </wpg:cNvPr>
                      <wpg:cNvGrpSpPr>
                        <a:grpSpLocks noChangeAspect="1"/>
                      </wpg:cNvGrpSpPr>
                      <wpg:grpSpPr>
                        <a:xfrm>
                          <a:off x="1828800" y="6925733"/>
                          <a:ext cx="4114800" cy="3053662"/>
                          <a:chOff x="0" y="0"/>
                          <a:chExt cx="4508500" cy="3343275"/>
                        </a:xfrm>
                        <a:solidFill>
                          <a:schemeClr val="bg2">
                            <a:alpha val="39000"/>
                          </a:schemeClr>
                        </a:solidFill>
                      </wpg:grpSpPr>
                      <wps:wsp>
                        <wps:cNvPr id="2" name="Freeform 5">
                          <a:extLst>
                            <a:ext uri="{FF2B5EF4-FFF2-40B4-BE49-F238E27FC236}">
                              <a16:creationId xmlns:a16="http://schemas.microsoft.com/office/drawing/2014/main" id="{5121AD7F-B7F7-4D24-B5CB-69B1E147DDFC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1027113" y="0"/>
                            <a:ext cx="2492375" cy="2493963"/>
                          </a:xfrm>
                          <a:custGeom>
                            <a:avLst/>
                            <a:gdLst>
                              <a:gd name="T0" fmla="*/ 182 w 587"/>
                              <a:gd name="T1" fmla="*/ 544 h 587"/>
                              <a:gd name="T2" fmla="*/ 20 w 587"/>
                              <a:gd name="T3" fmla="*/ 293 h 587"/>
                              <a:gd name="T4" fmla="*/ 293 w 587"/>
                              <a:gd name="T5" fmla="*/ 19 h 587"/>
                              <a:gd name="T6" fmla="*/ 567 w 587"/>
                              <a:gd name="T7" fmla="*/ 293 h 587"/>
                              <a:gd name="T8" fmla="*/ 405 w 587"/>
                              <a:gd name="T9" fmla="*/ 544 h 587"/>
                              <a:gd name="T10" fmla="*/ 404 w 587"/>
                              <a:gd name="T11" fmla="*/ 544 h 587"/>
                              <a:gd name="T12" fmla="*/ 398 w 587"/>
                              <a:gd name="T13" fmla="*/ 546 h 587"/>
                              <a:gd name="T14" fmla="*/ 293 w 587"/>
                              <a:gd name="T15" fmla="*/ 567 h 587"/>
                              <a:gd name="T16" fmla="*/ 188 w 587"/>
                              <a:gd name="T17" fmla="*/ 546 h 587"/>
                              <a:gd name="T18" fmla="*/ 183 w 587"/>
                              <a:gd name="T19" fmla="*/ 544 h 587"/>
                              <a:gd name="T20" fmla="*/ 182 w 587"/>
                              <a:gd name="T21" fmla="*/ 544 h 587"/>
                              <a:gd name="T22" fmla="*/ 293 w 587"/>
                              <a:gd name="T23" fmla="*/ 0 h 587"/>
                              <a:gd name="T24" fmla="*/ 0 w 587"/>
                              <a:gd name="T25" fmla="*/ 293 h 587"/>
                              <a:gd name="T26" fmla="*/ 127 w 587"/>
                              <a:gd name="T27" fmla="*/ 535 h 587"/>
                              <a:gd name="T28" fmla="*/ 287 w 587"/>
                              <a:gd name="T29" fmla="*/ 587 h 587"/>
                              <a:gd name="T30" fmla="*/ 287 w 587"/>
                              <a:gd name="T31" fmla="*/ 587 h 587"/>
                              <a:gd name="T32" fmla="*/ 293 w 587"/>
                              <a:gd name="T33" fmla="*/ 587 h 587"/>
                              <a:gd name="T34" fmla="*/ 301 w 587"/>
                              <a:gd name="T35" fmla="*/ 587 h 587"/>
                              <a:gd name="T36" fmla="*/ 301 w 587"/>
                              <a:gd name="T37" fmla="*/ 587 h 587"/>
                              <a:gd name="T38" fmla="*/ 457 w 587"/>
                              <a:gd name="T39" fmla="*/ 537 h 587"/>
                              <a:gd name="T40" fmla="*/ 587 w 587"/>
                              <a:gd name="T41" fmla="*/ 293 h 587"/>
                              <a:gd name="T42" fmla="*/ 293 w 587"/>
                              <a:gd name="T43" fmla="*/ 0 h 5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87" h="587">
                                <a:moveTo>
                                  <a:pt x="182" y="544"/>
                                </a:moveTo>
                                <a:cubicBezTo>
                                  <a:pt x="86" y="501"/>
                                  <a:pt x="20" y="405"/>
                                  <a:pt x="20" y="293"/>
                                </a:cubicBezTo>
                                <a:cubicBezTo>
                                  <a:pt x="20" y="142"/>
                                  <a:pt x="142" y="19"/>
                                  <a:pt x="293" y="19"/>
                                </a:cubicBezTo>
                                <a:cubicBezTo>
                                  <a:pt x="445" y="19"/>
                                  <a:pt x="567" y="142"/>
                                  <a:pt x="567" y="293"/>
                                </a:cubicBezTo>
                                <a:cubicBezTo>
                                  <a:pt x="567" y="405"/>
                                  <a:pt x="501" y="501"/>
                                  <a:pt x="405" y="544"/>
                                </a:cubicBezTo>
                                <a:cubicBezTo>
                                  <a:pt x="405" y="544"/>
                                  <a:pt x="404" y="544"/>
                                  <a:pt x="404" y="544"/>
                                </a:cubicBezTo>
                                <a:cubicBezTo>
                                  <a:pt x="398" y="546"/>
                                  <a:pt x="398" y="546"/>
                                  <a:pt x="398" y="546"/>
                                </a:cubicBezTo>
                                <a:cubicBezTo>
                                  <a:pt x="366" y="560"/>
                                  <a:pt x="330" y="567"/>
                                  <a:pt x="293" y="567"/>
                                </a:cubicBezTo>
                                <a:cubicBezTo>
                                  <a:pt x="256" y="567"/>
                                  <a:pt x="220" y="560"/>
                                  <a:pt x="188" y="546"/>
                                </a:cubicBezTo>
                                <a:cubicBezTo>
                                  <a:pt x="183" y="544"/>
                                  <a:pt x="183" y="544"/>
                                  <a:pt x="183" y="544"/>
                                </a:cubicBezTo>
                                <a:cubicBezTo>
                                  <a:pt x="183" y="544"/>
                                  <a:pt x="183" y="544"/>
                                  <a:pt x="182" y="544"/>
                                </a:cubicBezTo>
                                <a:moveTo>
                                  <a:pt x="293" y="0"/>
                                </a:moveTo>
                                <a:cubicBezTo>
                                  <a:pt x="131" y="0"/>
                                  <a:pt x="0" y="131"/>
                                  <a:pt x="0" y="293"/>
                                </a:cubicBezTo>
                                <a:cubicBezTo>
                                  <a:pt x="0" y="394"/>
                                  <a:pt x="50" y="482"/>
                                  <a:pt x="127" y="535"/>
                                </a:cubicBezTo>
                                <a:cubicBezTo>
                                  <a:pt x="146" y="547"/>
                                  <a:pt x="211" y="583"/>
                                  <a:pt x="287" y="587"/>
                                </a:cubicBezTo>
                                <a:cubicBezTo>
                                  <a:pt x="287" y="587"/>
                                  <a:pt x="287" y="587"/>
                                  <a:pt x="287" y="587"/>
                                </a:cubicBezTo>
                                <a:cubicBezTo>
                                  <a:pt x="289" y="587"/>
                                  <a:pt x="291" y="587"/>
                                  <a:pt x="293" y="587"/>
                                </a:cubicBezTo>
                                <a:cubicBezTo>
                                  <a:pt x="296" y="587"/>
                                  <a:pt x="298" y="587"/>
                                  <a:pt x="301" y="587"/>
                                </a:cubicBezTo>
                                <a:cubicBezTo>
                                  <a:pt x="301" y="587"/>
                                  <a:pt x="301" y="587"/>
                                  <a:pt x="301" y="587"/>
                                </a:cubicBezTo>
                                <a:cubicBezTo>
                                  <a:pt x="372" y="583"/>
                                  <a:pt x="434" y="551"/>
                                  <a:pt x="457" y="537"/>
                                </a:cubicBezTo>
                                <a:cubicBezTo>
                                  <a:pt x="536" y="485"/>
                                  <a:pt x="587" y="395"/>
                                  <a:pt x="587" y="293"/>
                                </a:cubicBezTo>
                                <a:cubicBezTo>
                                  <a:pt x="587" y="131"/>
                                  <a:pt x="456" y="0"/>
                                  <a:pt x="293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" name="Freeform 6">
                          <a:extLst>
                            <a:ext uri="{FF2B5EF4-FFF2-40B4-BE49-F238E27FC236}">
                              <a16:creationId xmlns:a16="http://schemas.microsoft.com/office/drawing/2014/main" id="{15F018D6-395F-4F21-AAE4-DFBBFFFBACB4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1541463" y="2260600"/>
                            <a:ext cx="704850" cy="623888"/>
                          </a:xfrm>
                          <a:custGeom>
                            <a:avLst/>
                            <a:gdLst>
                              <a:gd name="T0" fmla="*/ 104 w 166"/>
                              <a:gd name="T1" fmla="*/ 130 h 147"/>
                              <a:gd name="T2" fmla="*/ 50 w 166"/>
                              <a:gd name="T3" fmla="*/ 45 h 147"/>
                              <a:gd name="T4" fmla="*/ 148 w 166"/>
                              <a:gd name="T5" fmla="*/ 71 h 147"/>
                              <a:gd name="T6" fmla="*/ 148 w 166"/>
                              <a:gd name="T7" fmla="*/ 130 h 147"/>
                              <a:gd name="T8" fmla="*/ 104 w 166"/>
                              <a:gd name="T9" fmla="*/ 130 h 147"/>
                              <a:gd name="T10" fmla="*/ 0 w 166"/>
                              <a:gd name="T11" fmla="*/ 0 h 147"/>
                              <a:gd name="T12" fmla="*/ 95 w 166"/>
                              <a:gd name="T13" fmla="*/ 147 h 147"/>
                              <a:gd name="T14" fmla="*/ 166 w 166"/>
                              <a:gd name="T15" fmla="*/ 147 h 147"/>
                              <a:gd name="T16" fmla="*/ 166 w 166"/>
                              <a:gd name="T17" fmla="*/ 55 h 147"/>
                              <a:gd name="T18" fmla="*/ 166 w 166"/>
                              <a:gd name="T19" fmla="*/ 55 h 147"/>
                              <a:gd name="T20" fmla="*/ 6 w 166"/>
                              <a:gd name="T21" fmla="*/ 3 h 147"/>
                              <a:gd name="T22" fmla="*/ 0 w 166"/>
                              <a:gd name="T23" fmla="*/ 0 h 1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66" h="147">
                                <a:moveTo>
                                  <a:pt x="104" y="130"/>
                                </a:moveTo>
                                <a:cubicBezTo>
                                  <a:pt x="50" y="45"/>
                                  <a:pt x="50" y="45"/>
                                  <a:pt x="50" y="45"/>
                                </a:cubicBezTo>
                                <a:cubicBezTo>
                                  <a:pt x="76" y="56"/>
                                  <a:pt x="111" y="67"/>
                                  <a:pt x="148" y="71"/>
                                </a:cubicBezTo>
                                <a:cubicBezTo>
                                  <a:pt x="148" y="130"/>
                                  <a:pt x="148" y="130"/>
                                  <a:pt x="148" y="130"/>
                                </a:cubicBezTo>
                                <a:cubicBezTo>
                                  <a:pt x="104" y="130"/>
                                  <a:pt x="104" y="130"/>
                                  <a:pt x="104" y="130"/>
                                </a:cubicBezTo>
                                <a:moveTo>
                                  <a:pt x="0" y="0"/>
                                </a:moveTo>
                                <a:cubicBezTo>
                                  <a:pt x="95" y="147"/>
                                  <a:pt x="95" y="147"/>
                                  <a:pt x="95" y="147"/>
                                </a:cubicBezTo>
                                <a:cubicBezTo>
                                  <a:pt x="166" y="147"/>
                                  <a:pt x="166" y="147"/>
                                  <a:pt x="166" y="147"/>
                                </a:cubicBezTo>
                                <a:cubicBezTo>
                                  <a:pt x="166" y="55"/>
                                  <a:pt x="166" y="55"/>
                                  <a:pt x="166" y="55"/>
                                </a:cubicBezTo>
                                <a:cubicBezTo>
                                  <a:pt x="166" y="55"/>
                                  <a:pt x="166" y="55"/>
                                  <a:pt x="166" y="55"/>
                                </a:cubicBezTo>
                                <a:cubicBezTo>
                                  <a:pt x="90" y="51"/>
                                  <a:pt x="25" y="15"/>
                                  <a:pt x="6" y="3"/>
                                </a:cubicBezTo>
                                <a:cubicBezTo>
                                  <a:pt x="2" y="1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Freeform 7">
                          <a:extLst>
                            <a:ext uri="{FF2B5EF4-FFF2-40B4-BE49-F238E27FC236}">
                              <a16:creationId xmlns:a16="http://schemas.microsoft.com/office/drawing/2014/main" id="{6CCB9AA4-4C0A-438F-83F2-3FF9884013EE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2305050" y="2260600"/>
                            <a:ext cx="700088" cy="623888"/>
                          </a:xfrm>
                          <a:custGeom>
                            <a:avLst/>
                            <a:gdLst>
                              <a:gd name="T0" fmla="*/ 17 w 165"/>
                              <a:gd name="T1" fmla="*/ 130 h 147"/>
                              <a:gd name="T2" fmla="*/ 17 w 165"/>
                              <a:gd name="T3" fmla="*/ 71 h 147"/>
                              <a:gd name="T4" fmla="*/ 116 w 165"/>
                              <a:gd name="T5" fmla="*/ 45 h 147"/>
                              <a:gd name="T6" fmla="*/ 61 w 165"/>
                              <a:gd name="T7" fmla="*/ 130 h 147"/>
                              <a:gd name="T8" fmla="*/ 17 w 165"/>
                              <a:gd name="T9" fmla="*/ 130 h 147"/>
                              <a:gd name="T10" fmla="*/ 165 w 165"/>
                              <a:gd name="T11" fmla="*/ 0 h 147"/>
                              <a:gd name="T12" fmla="*/ 156 w 165"/>
                              <a:gd name="T13" fmla="*/ 5 h 147"/>
                              <a:gd name="T14" fmla="*/ 0 w 165"/>
                              <a:gd name="T15" fmla="*/ 55 h 147"/>
                              <a:gd name="T16" fmla="*/ 0 w 165"/>
                              <a:gd name="T17" fmla="*/ 55 h 147"/>
                              <a:gd name="T18" fmla="*/ 0 w 165"/>
                              <a:gd name="T19" fmla="*/ 147 h 147"/>
                              <a:gd name="T20" fmla="*/ 70 w 165"/>
                              <a:gd name="T21" fmla="*/ 147 h 147"/>
                              <a:gd name="T22" fmla="*/ 165 w 165"/>
                              <a:gd name="T23" fmla="*/ 0 h 1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65" h="147">
                                <a:moveTo>
                                  <a:pt x="17" y="130"/>
                                </a:moveTo>
                                <a:cubicBezTo>
                                  <a:pt x="17" y="71"/>
                                  <a:pt x="17" y="71"/>
                                  <a:pt x="17" y="71"/>
                                </a:cubicBezTo>
                                <a:cubicBezTo>
                                  <a:pt x="55" y="67"/>
                                  <a:pt x="89" y="56"/>
                                  <a:pt x="116" y="45"/>
                                </a:cubicBezTo>
                                <a:cubicBezTo>
                                  <a:pt x="61" y="130"/>
                                  <a:pt x="61" y="130"/>
                                  <a:pt x="61" y="130"/>
                                </a:cubicBezTo>
                                <a:cubicBezTo>
                                  <a:pt x="17" y="130"/>
                                  <a:pt x="17" y="130"/>
                                  <a:pt x="17" y="130"/>
                                </a:cubicBezTo>
                                <a:moveTo>
                                  <a:pt x="165" y="0"/>
                                </a:moveTo>
                                <a:cubicBezTo>
                                  <a:pt x="165" y="0"/>
                                  <a:pt x="162" y="2"/>
                                  <a:pt x="156" y="5"/>
                                </a:cubicBezTo>
                                <a:cubicBezTo>
                                  <a:pt x="133" y="19"/>
                                  <a:pt x="71" y="51"/>
                                  <a:pt x="0" y="55"/>
                                </a:cubicBezTo>
                                <a:cubicBezTo>
                                  <a:pt x="0" y="55"/>
                                  <a:pt x="0" y="55"/>
                                  <a:pt x="0" y="55"/>
                                </a:cubicBezTo>
                                <a:cubicBezTo>
                                  <a:pt x="0" y="147"/>
                                  <a:pt x="0" y="147"/>
                                  <a:pt x="0" y="147"/>
                                </a:cubicBezTo>
                                <a:cubicBezTo>
                                  <a:pt x="70" y="147"/>
                                  <a:pt x="70" y="147"/>
                                  <a:pt x="70" y="147"/>
                                </a:cubicBezTo>
                                <a:cubicBezTo>
                                  <a:pt x="165" y="0"/>
                                  <a:pt x="165" y="0"/>
                                  <a:pt x="165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Freeform 8">
                          <a:extLst>
                            <a:ext uri="{FF2B5EF4-FFF2-40B4-BE49-F238E27FC236}">
                              <a16:creationId xmlns:a16="http://schemas.microsoft.com/office/drawing/2014/main" id="{9A4B4ECD-CE9C-4B7F-860E-0B167AD57D6B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1944688" y="2884487"/>
                            <a:ext cx="669925" cy="458788"/>
                          </a:xfrm>
                          <a:custGeom>
                            <a:avLst/>
                            <a:gdLst>
                              <a:gd name="T0" fmla="*/ 45 w 422"/>
                              <a:gd name="T1" fmla="*/ 244 h 289"/>
                              <a:gd name="T2" fmla="*/ 45 w 422"/>
                              <a:gd name="T3" fmla="*/ 48 h 289"/>
                              <a:gd name="T4" fmla="*/ 374 w 422"/>
                              <a:gd name="T5" fmla="*/ 48 h 289"/>
                              <a:gd name="T6" fmla="*/ 374 w 422"/>
                              <a:gd name="T7" fmla="*/ 244 h 289"/>
                              <a:gd name="T8" fmla="*/ 45 w 422"/>
                              <a:gd name="T9" fmla="*/ 244 h 289"/>
                              <a:gd name="T10" fmla="*/ 422 w 422"/>
                              <a:gd name="T11" fmla="*/ 0 h 289"/>
                              <a:gd name="T12" fmla="*/ 414 w 422"/>
                              <a:gd name="T13" fmla="*/ 0 h 289"/>
                              <a:gd name="T14" fmla="*/ 227 w 422"/>
                              <a:gd name="T15" fmla="*/ 0 h 289"/>
                              <a:gd name="T16" fmla="*/ 190 w 422"/>
                              <a:gd name="T17" fmla="*/ 0 h 289"/>
                              <a:gd name="T18" fmla="*/ 0 w 422"/>
                              <a:gd name="T19" fmla="*/ 0 h 289"/>
                              <a:gd name="T20" fmla="*/ 0 w 422"/>
                              <a:gd name="T21" fmla="*/ 289 h 289"/>
                              <a:gd name="T22" fmla="*/ 422 w 422"/>
                              <a:gd name="T23" fmla="*/ 289 h 289"/>
                              <a:gd name="T24" fmla="*/ 422 w 422"/>
                              <a:gd name="T25" fmla="*/ 0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422" h="289">
                                <a:moveTo>
                                  <a:pt x="45" y="244"/>
                                </a:moveTo>
                                <a:lnTo>
                                  <a:pt x="45" y="48"/>
                                </a:lnTo>
                                <a:lnTo>
                                  <a:pt x="374" y="48"/>
                                </a:lnTo>
                                <a:lnTo>
                                  <a:pt x="374" y="244"/>
                                </a:lnTo>
                                <a:lnTo>
                                  <a:pt x="45" y="244"/>
                                </a:lnTo>
                                <a:close/>
                                <a:moveTo>
                                  <a:pt x="422" y="0"/>
                                </a:moveTo>
                                <a:lnTo>
                                  <a:pt x="414" y="0"/>
                                </a:lnTo>
                                <a:lnTo>
                                  <a:pt x="227" y="0"/>
                                </a:lnTo>
                                <a:lnTo>
                                  <a:pt x="1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"/>
                                </a:lnTo>
                                <a:lnTo>
                                  <a:pt x="422" y="289"/>
                                </a:lnTo>
                                <a:lnTo>
                                  <a:pt x="42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Freeform 9">
                          <a:extLst>
                            <a:ext uri="{FF2B5EF4-FFF2-40B4-BE49-F238E27FC236}">
                              <a16:creationId xmlns:a16="http://schemas.microsoft.com/office/drawing/2014/main" id="{F55F4CDA-7D81-4CC5-A94A-99FEEC749AAE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1944688" y="2884487"/>
                            <a:ext cx="669925" cy="458788"/>
                          </a:xfrm>
                          <a:custGeom>
                            <a:avLst/>
                            <a:gdLst>
                              <a:gd name="T0" fmla="*/ 45 w 422"/>
                              <a:gd name="T1" fmla="*/ 244 h 289"/>
                              <a:gd name="T2" fmla="*/ 45 w 422"/>
                              <a:gd name="T3" fmla="*/ 48 h 289"/>
                              <a:gd name="T4" fmla="*/ 374 w 422"/>
                              <a:gd name="T5" fmla="*/ 48 h 289"/>
                              <a:gd name="T6" fmla="*/ 374 w 422"/>
                              <a:gd name="T7" fmla="*/ 244 h 289"/>
                              <a:gd name="T8" fmla="*/ 45 w 422"/>
                              <a:gd name="T9" fmla="*/ 244 h 289"/>
                              <a:gd name="T10" fmla="*/ 422 w 422"/>
                              <a:gd name="T11" fmla="*/ 0 h 289"/>
                              <a:gd name="T12" fmla="*/ 414 w 422"/>
                              <a:gd name="T13" fmla="*/ 0 h 289"/>
                              <a:gd name="T14" fmla="*/ 227 w 422"/>
                              <a:gd name="T15" fmla="*/ 0 h 289"/>
                              <a:gd name="T16" fmla="*/ 190 w 422"/>
                              <a:gd name="T17" fmla="*/ 0 h 289"/>
                              <a:gd name="T18" fmla="*/ 0 w 422"/>
                              <a:gd name="T19" fmla="*/ 0 h 289"/>
                              <a:gd name="T20" fmla="*/ 0 w 422"/>
                              <a:gd name="T21" fmla="*/ 289 h 289"/>
                              <a:gd name="T22" fmla="*/ 422 w 422"/>
                              <a:gd name="T23" fmla="*/ 289 h 289"/>
                              <a:gd name="T24" fmla="*/ 422 w 422"/>
                              <a:gd name="T25" fmla="*/ 0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422" h="289">
                                <a:moveTo>
                                  <a:pt x="45" y="244"/>
                                </a:moveTo>
                                <a:lnTo>
                                  <a:pt x="45" y="48"/>
                                </a:lnTo>
                                <a:lnTo>
                                  <a:pt x="374" y="48"/>
                                </a:lnTo>
                                <a:lnTo>
                                  <a:pt x="374" y="244"/>
                                </a:lnTo>
                                <a:lnTo>
                                  <a:pt x="45" y="244"/>
                                </a:lnTo>
                                <a:moveTo>
                                  <a:pt x="422" y="0"/>
                                </a:moveTo>
                                <a:lnTo>
                                  <a:pt x="414" y="0"/>
                                </a:lnTo>
                                <a:lnTo>
                                  <a:pt x="227" y="0"/>
                                </a:lnTo>
                                <a:lnTo>
                                  <a:pt x="1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"/>
                                </a:lnTo>
                                <a:lnTo>
                                  <a:pt x="422" y="289"/>
                                </a:lnTo>
                                <a:lnTo>
                                  <a:pt x="422" y="0"/>
                                </a:ln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" name="Rectangle 7">
                          <a:extLst>
                            <a:ext uri="{FF2B5EF4-FFF2-40B4-BE49-F238E27FC236}">
                              <a16:creationId xmlns:a16="http://schemas.microsoft.com/office/drawing/2014/main" id="{2B947AE0-4B96-4D9D-AED9-4CCBDEC12C0A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220913" y="84137"/>
                            <a:ext cx="84138" cy="23241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" name="Rectangle 8">
                          <a:extLst>
                            <a:ext uri="{FF2B5EF4-FFF2-40B4-BE49-F238E27FC236}">
                              <a16:creationId xmlns:a16="http://schemas.microsoft.com/office/drawing/2014/main" id="{AE2E4217-1B7C-4B9E-900F-47545F291F4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220913" y="84137"/>
                            <a:ext cx="84138" cy="23241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" name="Freeform 12">
                          <a:extLst>
                            <a:ext uri="{FF2B5EF4-FFF2-40B4-BE49-F238E27FC236}">
                              <a16:creationId xmlns:a16="http://schemas.microsoft.com/office/drawing/2014/main" id="{6A8FBA74-E722-4B2E-8EB5-CA2C747A21B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235075" y="165100"/>
                            <a:ext cx="684213" cy="2189163"/>
                          </a:xfrm>
                          <a:custGeom>
                            <a:avLst/>
                            <a:gdLst>
                              <a:gd name="T0" fmla="*/ 147 w 161"/>
                              <a:gd name="T1" fmla="*/ 0 h 515"/>
                              <a:gd name="T2" fmla="*/ 124 w 161"/>
                              <a:gd name="T3" fmla="*/ 9 h 515"/>
                              <a:gd name="T4" fmla="*/ 133 w 161"/>
                              <a:gd name="T5" fmla="*/ 505 h 515"/>
                              <a:gd name="T6" fmla="*/ 134 w 161"/>
                              <a:gd name="T7" fmla="*/ 505 h 515"/>
                              <a:gd name="T8" fmla="*/ 139 w 161"/>
                              <a:gd name="T9" fmla="*/ 507 h 515"/>
                              <a:gd name="T10" fmla="*/ 161 w 161"/>
                              <a:gd name="T11" fmla="*/ 515 h 515"/>
                              <a:gd name="T12" fmla="*/ 147 w 161"/>
                              <a:gd name="T13" fmla="*/ 0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1" h="515">
                                <a:moveTo>
                                  <a:pt x="147" y="0"/>
                                </a:moveTo>
                                <a:cubicBezTo>
                                  <a:pt x="124" y="9"/>
                                  <a:pt x="124" y="9"/>
                                  <a:pt x="124" y="9"/>
                                </a:cubicBezTo>
                                <a:cubicBezTo>
                                  <a:pt x="0" y="331"/>
                                  <a:pt x="124" y="494"/>
                                  <a:pt x="133" y="505"/>
                                </a:cubicBezTo>
                                <a:cubicBezTo>
                                  <a:pt x="134" y="505"/>
                                  <a:pt x="134" y="505"/>
                                  <a:pt x="134" y="505"/>
                                </a:cubicBezTo>
                                <a:cubicBezTo>
                                  <a:pt x="139" y="507"/>
                                  <a:pt x="139" y="507"/>
                                  <a:pt x="139" y="507"/>
                                </a:cubicBezTo>
                                <a:cubicBezTo>
                                  <a:pt x="161" y="515"/>
                                  <a:pt x="161" y="515"/>
                                  <a:pt x="161" y="515"/>
                                </a:cubicBezTo>
                                <a:cubicBezTo>
                                  <a:pt x="14" y="296"/>
                                  <a:pt x="147" y="0"/>
                                  <a:pt x="147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" name="Freeform 13">
                          <a:extLst>
                            <a:ext uri="{FF2B5EF4-FFF2-40B4-BE49-F238E27FC236}">
                              <a16:creationId xmlns:a16="http://schemas.microsoft.com/office/drawing/2014/main" id="{89346F3E-2A4E-4849-8AE8-2F005361474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27313" y="165100"/>
                            <a:ext cx="679450" cy="2189163"/>
                          </a:xfrm>
                          <a:custGeom>
                            <a:avLst/>
                            <a:gdLst>
                              <a:gd name="T0" fmla="*/ 14 w 160"/>
                              <a:gd name="T1" fmla="*/ 0 h 515"/>
                              <a:gd name="T2" fmla="*/ 0 w 160"/>
                              <a:gd name="T3" fmla="*/ 515 h 515"/>
                              <a:gd name="T4" fmla="*/ 21 w 160"/>
                              <a:gd name="T5" fmla="*/ 507 h 515"/>
                              <a:gd name="T6" fmla="*/ 27 w 160"/>
                              <a:gd name="T7" fmla="*/ 505 h 515"/>
                              <a:gd name="T8" fmla="*/ 28 w 160"/>
                              <a:gd name="T9" fmla="*/ 505 h 515"/>
                              <a:gd name="T10" fmla="*/ 37 w 160"/>
                              <a:gd name="T11" fmla="*/ 9 h 515"/>
                              <a:gd name="T12" fmla="*/ 14 w 160"/>
                              <a:gd name="T13" fmla="*/ 0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0" h="515">
                                <a:moveTo>
                                  <a:pt x="14" y="0"/>
                                </a:moveTo>
                                <a:cubicBezTo>
                                  <a:pt x="14" y="0"/>
                                  <a:pt x="147" y="296"/>
                                  <a:pt x="0" y="515"/>
                                </a:cubicBezTo>
                                <a:cubicBezTo>
                                  <a:pt x="21" y="507"/>
                                  <a:pt x="21" y="507"/>
                                  <a:pt x="21" y="507"/>
                                </a:cubicBezTo>
                                <a:cubicBezTo>
                                  <a:pt x="27" y="505"/>
                                  <a:pt x="27" y="505"/>
                                  <a:pt x="27" y="505"/>
                                </a:cubicBezTo>
                                <a:cubicBezTo>
                                  <a:pt x="27" y="505"/>
                                  <a:pt x="28" y="505"/>
                                  <a:pt x="28" y="505"/>
                                </a:cubicBezTo>
                                <a:cubicBezTo>
                                  <a:pt x="37" y="493"/>
                                  <a:pt x="160" y="330"/>
                                  <a:pt x="37" y="9"/>
                                </a:cubicBez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Freeform 14">
                          <a:extLst>
                            <a:ext uri="{FF2B5EF4-FFF2-40B4-BE49-F238E27FC236}">
                              <a16:creationId xmlns:a16="http://schemas.microsoft.com/office/drawing/2014/main" id="{8830D9A3-179B-4AE0-8A7C-5E1965878CC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1554162"/>
                            <a:ext cx="1073150" cy="655638"/>
                          </a:xfrm>
                          <a:custGeom>
                            <a:avLst/>
                            <a:gdLst>
                              <a:gd name="T0" fmla="*/ 246 w 253"/>
                              <a:gd name="T1" fmla="*/ 0 h 154"/>
                              <a:gd name="T2" fmla="*/ 133 w 253"/>
                              <a:gd name="T3" fmla="*/ 81 h 154"/>
                              <a:gd name="T4" fmla="*/ 88 w 253"/>
                              <a:gd name="T5" fmla="*/ 75 h 154"/>
                              <a:gd name="T6" fmla="*/ 0 w 253"/>
                              <a:gd name="T7" fmla="*/ 121 h 154"/>
                              <a:gd name="T8" fmla="*/ 0 w 253"/>
                              <a:gd name="T9" fmla="*/ 154 h 154"/>
                              <a:gd name="T10" fmla="*/ 105 w 253"/>
                              <a:gd name="T11" fmla="*/ 106 h 154"/>
                              <a:gd name="T12" fmla="*/ 146 w 253"/>
                              <a:gd name="T13" fmla="*/ 110 h 154"/>
                              <a:gd name="T14" fmla="*/ 252 w 253"/>
                              <a:gd name="T15" fmla="*/ 24 h 154"/>
                              <a:gd name="T16" fmla="*/ 253 w 253"/>
                              <a:gd name="T17" fmla="*/ 24 h 154"/>
                              <a:gd name="T18" fmla="*/ 251 w 253"/>
                              <a:gd name="T19" fmla="*/ 0 h 154"/>
                              <a:gd name="T20" fmla="*/ 246 w 253"/>
                              <a:gd name="T21" fmla="*/ 0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154">
                                <a:moveTo>
                                  <a:pt x="246" y="0"/>
                                </a:moveTo>
                                <a:cubicBezTo>
                                  <a:pt x="161" y="0"/>
                                  <a:pt x="133" y="81"/>
                                  <a:pt x="133" y="81"/>
                                </a:cubicBezTo>
                                <a:cubicBezTo>
                                  <a:pt x="116" y="77"/>
                                  <a:pt x="101" y="75"/>
                                  <a:pt x="88" y="75"/>
                                </a:cubicBezTo>
                                <a:cubicBezTo>
                                  <a:pt x="22" y="75"/>
                                  <a:pt x="0" y="121"/>
                                  <a:pt x="0" y="121"/>
                                </a:cubicBezTo>
                                <a:cubicBezTo>
                                  <a:pt x="0" y="154"/>
                                  <a:pt x="0" y="154"/>
                                  <a:pt x="0" y="154"/>
                                </a:cubicBezTo>
                                <a:cubicBezTo>
                                  <a:pt x="25" y="114"/>
                                  <a:pt x="71" y="106"/>
                                  <a:pt x="105" y="106"/>
                                </a:cubicBezTo>
                                <a:cubicBezTo>
                                  <a:pt x="129" y="106"/>
                                  <a:pt x="146" y="110"/>
                                  <a:pt x="146" y="110"/>
                                </a:cubicBezTo>
                                <a:cubicBezTo>
                                  <a:pt x="163" y="26"/>
                                  <a:pt x="243" y="24"/>
                                  <a:pt x="252" y="24"/>
                                </a:cubicBezTo>
                                <a:cubicBezTo>
                                  <a:pt x="253" y="24"/>
                                  <a:pt x="253" y="24"/>
                                  <a:pt x="253" y="24"/>
                                </a:cubicBezTo>
                                <a:cubicBezTo>
                                  <a:pt x="251" y="0"/>
                                  <a:pt x="251" y="0"/>
                                  <a:pt x="251" y="0"/>
                                </a:cubicBezTo>
                                <a:cubicBezTo>
                                  <a:pt x="249" y="0"/>
                                  <a:pt x="248" y="0"/>
                                  <a:pt x="246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" name="Freeform 15">
                          <a:extLst>
                            <a:ext uri="{FF2B5EF4-FFF2-40B4-BE49-F238E27FC236}">
                              <a16:creationId xmlns:a16="http://schemas.microsoft.com/office/drawing/2014/main" id="{7CCA026C-CA9C-4C74-B829-7A123F29CB9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425825" y="1698625"/>
                            <a:ext cx="1082675" cy="747713"/>
                          </a:xfrm>
                          <a:custGeom>
                            <a:avLst/>
                            <a:gdLst>
                              <a:gd name="T0" fmla="*/ 6 w 255"/>
                              <a:gd name="T1" fmla="*/ 0 h 176"/>
                              <a:gd name="T2" fmla="*/ 0 w 255"/>
                              <a:gd name="T3" fmla="*/ 12 h 176"/>
                              <a:gd name="T4" fmla="*/ 59 w 255"/>
                              <a:gd name="T5" fmla="*/ 147 h 176"/>
                              <a:gd name="T6" fmla="*/ 130 w 255"/>
                              <a:gd name="T7" fmla="*/ 129 h 176"/>
                              <a:gd name="T8" fmla="*/ 215 w 255"/>
                              <a:gd name="T9" fmla="*/ 173 h 176"/>
                              <a:gd name="T10" fmla="*/ 255 w 255"/>
                              <a:gd name="T11" fmla="*/ 176 h 176"/>
                              <a:gd name="T12" fmla="*/ 255 w 255"/>
                              <a:gd name="T13" fmla="*/ 160 h 176"/>
                              <a:gd name="T14" fmla="*/ 252 w 255"/>
                              <a:gd name="T15" fmla="*/ 160 h 176"/>
                              <a:gd name="T16" fmla="*/ 217 w 255"/>
                              <a:gd name="T17" fmla="*/ 158 h 176"/>
                              <a:gd name="T18" fmla="*/ 131 w 255"/>
                              <a:gd name="T19" fmla="*/ 113 h 176"/>
                              <a:gd name="T20" fmla="*/ 84 w 255"/>
                              <a:gd name="T21" fmla="*/ 121 h 176"/>
                              <a:gd name="T22" fmla="*/ 6 w 255"/>
                              <a:gd name="T23" fmla="*/ 0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255" h="176">
                                <a:moveTo>
                                  <a:pt x="6" y="0"/>
                                </a:moveTo>
                                <a:cubicBezTo>
                                  <a:pt x="0" y="12"/>
                                  <a:pt x="0" y="12"/>
                                  <a:pt x="0" y="12"/>
                                </a:cubicBezTo>
                                <a:cubicBezTo>
                                  <a:pt x="105" y="40"/>
                                  <a:pt x="59" y="147"/>
                                  <a:pt x="59" y="147"/>
                                </a:cubicBezTo>
                                <a:cubicBezTo>
                                  <a:pt x="86" y="134"/>
                                  <a:pt x="110" y="129"/>
                                  <a:pt x="130" y="129"/>
                                </a:cubicBezTo>
                                <a:cubicBezTo>
                                  <a:pt x="189" y="129"/>
                                  <a:pt x="215" y="173"/>
                                  <a:pt x="215" y="173"/>
                                </a:cubicBezTo>
                                <a:cubicBezTo>
                                  <a:pt x="255" y="176"/>
                                  <a:pt x="255" y="176"/>
                                  <a:pt x="255" y="176"/>
                                </a:cubicBezTo>
                                <a:cubicBezTo>
                                  <a:pt x="255" y="160"/>
                                  <a:pt x="255" y="160"/>
                                  <a:pt x="255" y="160"/>
                                </a:cubicBezTo>
                                <a:cubicBezTo>
                                  <a:pt x="252" y="160"/>
                                  <a:pt x="252" y="160"/>
                                  <a:pt x="252" y="160"/>
                                </a:cubicBezTo>
                                <a:cubicBezTo>
                                  <a:pt x="217" y="158"/>
                                  <a:pt x="217" y="158"/>
                                  <a:pt x="217" y="158"/>
                                </a:cubicBezTo>
                                <a:cubicBezTo>
                                  <a:pt x="193" y="122"/>
                                  <a:pt x="159" y="113"/>
                                  <a:pt x="131" y="113"/>
                                </a:cubicBezTo>
                                <a:cubicBezTo>
                                  <a:pt x="105" y="113"/>
                                  <a:pt x="84" y="121"/>
                                  <a:pt x="84" y="121"/>
                                </a:cubicBezTo>
                                <a:cubicBezTo>
                                  <a:pt x="102" y="19"/>
                                  <a:pt x="6" y="0"/>
                                  <a:pt x="6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" name="Oval 13">
                          <a:extLst>
                            <a:ext uri="{FF2B5EF4-FFF2-40B4-BE49-F238E27FC236}">
                              <a16:creationId xmlns:a16="http://schemas.microsoft.com/office/drawing/2014/main" id="{829781C9-EFB7-455E-8A6D-97DA6E296ABA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47688" y="1262062"/>
                            <a:ext cx="182563" cy="17780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" name="Oval 14">
                          <a:extLst>
                            <a:ext uri="{FF2B5EF4-FFF2-40B4-BE49-F238E27FC236}">
                              <a16:creationId xmlns:a16="http://schemas.microsoft.com/office/drawing/2014/main" id="{AF984C76-17A1-4C02-BCF3-86A30AD80CA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867150" y="1262062"/>
                            <a:ext cx="182563" cy="17780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" name="Oval 15">
                          <a:extLst>
                            <a:ext uri="{FF2B5EF4-FFF2-40B4-BE49-F238E27FC236}">
                              <a16:creationId xmlns:a16="http://schemas.microsoft.com/office/drawing/2014/main" id="{2015057D-72EA-430A-B94C-9942BE8EED4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321175" y="1262062"/>
                            <a:ext cx="182563" cy="17780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Oval 16">
                          <a:extLst>
                            <a:ext uri="{FF2B5EF4-FFF2-40B4-BE49-F238E27FC236}">
                              <a16:creationId xmlns:a16="http://schemas.microsoft.com/office/drawing/2014/main" id="{03B48094-AFE5-4F4D-A9B2-23521F4F5C48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321175" y="1868487"/>
                            <a:ext cx="182563" cy="18415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" name="Oval 17">
                          <a:extLst>
                            <a:ext uri="{FF2B5EF4-FFF2-40B4-BE49-F238E27FC236}">
                              <a16:creationId xmlns:a16="http://schemas.microsoft.com/office/drawing/2014/main" id="{4DAF69F1-18B7-45AA-AA97-B0115029947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867150" y="1868487"/>
                            <a:ext cx="182563" cy="18415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" name="Oval 18">
                          <a:extLst>
                            <a:ext uri="{FF2B5EF4-FFF2-40B4-BE49-F238E27FC236}">
                              <a16:creationId xmlns:a16="http://schemas.microsoft.com/office/drawing/2014/main" id="{9F24F946-07C2-4B5E-A743-671883CAA8D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96838" y="1262062"/>
                            <a:ext cx="179388" cy="17780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" name="Oval 19">
                          <a:extLst>
                            <a:ext uri="{FF2B5EF4-FFF2-40B4-BE49-F238E27FC236}">
                              <a16:creationId xmlns:a16="http://schemas.microsoft.com/office/drawing/2014/main" id="{27AA573E-8CD3-46AE-975F-2B6136344C6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17500" y="917575"/>
                            <a:ext cx="179388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" name="Oval 20">
                          <a:extLst>
                            <a:ext uri="{FF2B5EF4-FFF2-40B4-BE49-F238E27FC236}">
                              <a16:creationId xmlns:a16="http://schemas.microsoft.com/office/drawing/2014/main" id="{D6FDA829-CBF0-4BEB-BA19-F869464699F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633788" y="91757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" name="Oval 21">
                          <a:extLst>
                            <a:ext uri="{FF2B5EF4-FFF2-40B4-BE49-F238E27FC236}">
                              <a16:creationId xmlns:a16="http://schemas.microsoft.com/office/drawing/2014/main" id="{BA0F98A4-81C8-423B-8F90-9145E52E0382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092575" y="91757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" name="Oval 22">
                          <a:extLst>
                            <a:ext uri="{FF2B5EF4-FFF2-40B4-BE49-F238E27FC236}">
                              <a16:creationId xmlns:a16="http://schemas.microsoft.com/office/drawing/2014/main" id="{69051D77-B4FC-4CBC-B0B1-8236EAE6A9C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633788" y="158432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3" name="Oval 23">
                          <a:extLst>
                            <a:ext uri="{FF2B5EF4-FFF2-40B4-BE49-F238E27FC236}">
                              <a16:creationId xmlns:a16="http://schemas.microsoft.com/office/drawing/2014/main" id="{51703CE0-5699-4100-92B0-F4C4777FAF5A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092575" y="158432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" name="Oval 24">
                          <a:extLst>
                            <a:ext uri="{FF2B5EF4-FFF2-40B4-BE49-F238E27FC236}">
                              <a16:creationId xmlns:a16="http://schemas.microsoft.com/office/drawing/2014/main" id="{D423D77E-1F81-4E9C-AEB2-CA704061B22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17500" y="1563687"/>
                            <a:ext cx="179388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" name="Oval 25">
                          <a:extLst>
                            <a:ext uri="{FF2B5EF4-FFF2-40B4-BE49-F238E27FC236}">
                              <a16:creationId xmlns:a16="http://schemas.microsoft.com/office/drawing/2014/main" id="{F9E788F8-7174-44B2-B980-279F5609E97F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788988" y="91757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1" name="Rectangle 1"/>
                      <wps:cNvSpPr/>
                      <wps:spPr>
                        <a:xfrm>
                          <a:off x="5621867" y="2463800"/>
                          <a:ext cx="2148840" cy="7589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19C9F600" id="Group 391" o:spid="_x0000_s1026" alt="first page cover images and designs" style="position:absolute;margin-left:0;margin-top:0;width:611.85pt;height:11in;z-index:251686912;mso-width-percent:1000;mso-height-percent:1000;mso-position-horizontal:center;mso-position-horizontal-relative:page;mso-position-vertical:center;mso-position-vertical-relative:page;mso-width-percent:1000;mso-height-percent:1000" coordsize="77707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">
              <v:rect id="Rectangle 390" o:spid="_x0000_s1027" alt="woman writing while sitting on a mountain" style="position:absolute;left:4328;top:24722;width:51938;height:39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" stroked="f" strokeweight="1pt">
                <v:fill r:id="rId2" o:title="woman writing while sitting on a mountain" recolor="t" rotate="t" type="frame"/>
              </v:rect>
              <v:group id="Group 102" o:spid="_x0000_s1028" style="position:absolute;left:56218;width:21489;height:11155" coordsize="5127,13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<v:rect id="Rectangle 247" o:spid="_x0000_s1029" style="position:absolute;top:12271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" filled="f" stroked="f"/>
                <v:rect id="Rectangle 248" o:spid="_x0000_s1030" style="position:absolute;top:10477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" filled="f" stroked="f"/>
                <v:rect id="Rectangle 249" o:spid="_x0000_s1031" style="position:absolute;top:8747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" filled="f" stroked="f"/>
                <v:rect id="Rectangle 250" o:spid="_x0000_s1032" style="position:absolute;top:700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" filled="f" stroked="f"/>
                <v:rect id="Rectangle 251" o:spid="_x0000_s1033" style="position:absolute;top:5254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" filled="f" stroked="f"/>
                <v:rect id="Rectangle 252" o:spid="_x0000_s1034" style="position:absolute;top:3524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" filled="f" stroked="f"/>
                <v:rect id="Rectangle 253" o:spid="_x0000_s1035" style="position:absolute;top:173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" filled="f" stroked="f"/>
                <v:rect id="Rectangle 254" o:spid="_x0000_s1036" style="position:absolute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" filled="f" stroked="f"/>
              </v:group>
              <v:group id="Group 73" o:spid="_x0000_s1037" style="position:absolute;left:40809;top:27008;width:16002;height:7931;flip:x" coordsize="21399,10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">
                <o:lock v:ext="edit" aspectratio="t"/>
                <v:rect id="Rectangle 86" o:spid="_x0000_s1038" style="position:absolute;width:447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" filled="f" stroked="f"/>
                <v:rect id="Rectangle 87" o:spid="_x0000_s1039" style="position:absolute;left:5492;width:13431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" filled="f" stroked="f"/>
                <v:rect id="Rectangle 88" o:spid="_x0000_s1040" style="position:absolute;left:12954;top:3032;width:8445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" filled="f" stroked="f"/>
                <v:rect id="Rectangle 89" o:spid="_x0000_s1041" style="position:absolute;left:9032;top:3032;width:2937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" filled="f" stroked="f"/>
                <v:rect id="Rectangle 90" o:spid="_x0000_s1042" style="position:absolute;top:3032;width:7889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" filled="f" stroked="f"/>
                <v:rect id="Rectangle 91" o:spid="_x0000_s1043" style="position:absolute;top:5984;width:2428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" filled="f" stroked="f"/>
                <v:rect id="Rectangle 92" o:spid="_x0000_s1044" style="position:absolute;left:3492;top:5984;width:10605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c+p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4HMOty/hB8j0HwAA//8DAFBLAQItABQABgAIAAAAIQDb4fbL7gAAAIUBAAATAAAAAAAAAAAA&#10;AAAAAAAAAABbQ29udGVudF9UeXBlc10ueG1sUEsBAi0AFAAGAAgAAAAhAFr0LFu/AAAAFQEAAAsA&#10;AAAAAAAAAAAAAAAAHwEAAF9yZWxzLy5yZWxzUEsBAi0AFAAGAAgAAAAhAP1Bz6nEAAAA2wAAAA8A&#10;AAAAAAAAAAAAAAAABwIAAGRycy9kb3ducmV2LnhtbFBLBQYAAAAAAwADALcAAAD4AgAAAAA=&#10;" filled="f" stroked="f"/>
                <v:rect id="Rectangle 93" o:spid="_x0000_s1045" style="position:absolute;left:15462;top:9032;width:201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WoyxAAAANsAAAAPAAAAZHJzL2Rvd25yZXYueG1sRI9Ba8JA&#10;FITvBf/D8gQvohstFE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JINajLEAAAA2wAAAA8A&#10;AAAAAAAAAAAAAAAABwIAAGRycy9kb3ducmV2LnhtbFBLBQYAAAAAAwADALcAAAD4AgAAAAA=&#10;" filled="f" stroked="f"/>
                <v:rect id="Rectangle 94" o:spid="_x0000_s1046" style="position:absolute;left:5667;top:9032;width:890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PJGxAAAANsAAAAPAAAAZHJzL2Rvd25yZXYueG1sRI9Ba8JA&#10;FITvBf/D8gQvohulFE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B3k8kbEAAAA2wAAAA8A&#10;AAAAAAAAAAAAAAAABwIAAGRycy9kb3ducmV2LnhtbFBLBQYAAAAAAwADALcAAAD4AgAAAAA=&#10;" filled="f" stroked="f"/>
                <v:rect id="Rectangle 95" o:spid="_x0000_s1047" style="position:absolute;top:9032;width:4651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FfdxAAAANsAAAAPAAAAZHJzL2Rvd25yZXYueG1sRI9Ba8JA&#10;FITvBf/D8gQvohuFFk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HKoV93EAAAA2wAAAA8A&#10;AAAAAAAAAAAAAAAABwIAAGRycy9kb3ducmV2LnhtbFBLBQYAAAAAAwADALcAAAD4AgAAAAA=&#10;" filled="f" stroked="f"/>
              </v:group>
              <v:group id="Group 102" o:spid="_x0000_s1048" style="position:absolute;top:64008;width:2609;height:36576" coordsize="5127,4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<o:lock v:ext="edit" aspectratio="t"/>
                <v:rect id="Rectangle 52" o:spid="_x0000_s1049" style="position:absolute;top:41989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HUz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8D6H25fwA2T6DwAA//8DAFBLAQItABQABgAIAAAAIQDb4fbL7gAAAIUBAAATAAAAAAAAAAAA&#10;AAAAAAAAAABbQ29udGVudF9UeXBlc10ueG1sUEsBAi0AFAAGAAgAAAAhAFr0LFu/AAAAFQEAAAsA&#10;AAAAAAAAAAAAAAAAHwEAAF9yZWxzLy5yZWxzUEsBAi0AFAAGAAgAAAAhAAb4dTPEAAAA2wAAAA8A&#10;AAAAAAAAAAAAAAAABwIAAGRycy9kb3ducmV2LnhtbFBLBQYAAAAAAwADALcAAAD4AgAAAAA=&#10;" filled="f" stroked="f"/>
                <v:rect id="Rectangle 53" o:spid="_x0000_s1050" style="position:absolute;top:40243;width:5127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NCoxAAAANsAAAAPAAAAZHJzL2Rvd25yZXYueG1sRI9Ba8JA&#10;FITvBf/D8gQvohstF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Gm00KjEAAAA2wAAAA8A&#10;AAAAAAAAAAAAAAAABwIAAGRycy9kb3ducmV2LnhtbFBLBQYAAAAAAwADALcAAAD4AgAAAAA=&#10;" filled="f" stroked="f"/>
                <v:rect id="Rectangle 54" o:spid="_x0000_s1051" style="position:absolute;top:38465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Ujc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ZdSNzEAAAA2wAAAA8A&#10;AAAAAAAAAAAAAAAABwIAAGRycy9kb3ducmV2LnhtbFBLBQYAAAAAAwADALcAAAD4AgAAAAA=&#10;" filled="f" stroked="f"/>
                <v:rect id="Rectangle 55" o:spid="_x0000_s1052" style="position:absolute;top:36718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1HxQAAANsAAAAPAAAAZHJzL2Rvd25yZXYueG1sRI9Ba8JA&#10;FITvBf/D8oReSt1Ys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CJEe1HxQAAANsAAAAP&#10;AAAAAAAAAAAAAAAAAAcCAABkcnMvZG93bnJldi54bWxQSwUGAAAAAAMAAwC3AAAA+QIAAAAA&#10;" filled="f" stroked="f"/>
                <v:rect id="Rectangle 56" o:spid="_x0000_s1053" style="position:absolute;top:34972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3MwxQAAANsAAAAPAAAAZHJzL2Rvd25yZXYueG1sRI9Ba8JA&#10;FITvBf/D8oReSt1YU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B5w3MwxQAAANsAAAAP&#10;AAAAAAAAAAAAAAAAAAcCAABkcnMvZG93bnJldi54bWxQSwUGAAAAAAMAAwC3AAAA+QIAAAAA&#10;" filled="f" stroked="f"/>
                <v:rect id="Rectangle 57" o:spid="_x0000_s1054" style="position:absolute;top:33242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9ar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BaP1qvEAAAA2wAAAA8A&#10;AAAAAAAAAAAAAAAABwIAAGRycy9kb3ducmV2LnhtbFBLBQYAAAAAAwADALcAAAD4AgAAAAA=&#10;" filled="f" stroked="f"/>
                <v:rect id="Rectangle 58" o:spid="_x0000_s1055" style="position:absolute;top:31496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ELZ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BnEELZwgAAANsAAAAPAAAA&#10;AAAAAAAAAAAAAAcCAABkcnMvZG93bnJldi54bWxQSwUGAAAAAAMAAwC3AAAA9gIAAAAA&#10;" filled="f" stroked="f"/>
                <v:rect id="Rectangle 59" o:spid="_x0000_s1056" style="position:absolute;top:29718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OdCxAAAANsAAAAPAAAAZHJzL2Rvd25yZXYueG1sRI9Ba8JA&#10;FITvBf/D8gQvohuFFk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Ahc50LEAAAA2wAAAA8A&#10;AAAAAAAAAAAAAAAABwIAAGRycy9kb3ducmV2LnhtbFBLBQYAAAAAAwADALcAAAD4AgAAAAA=&#10;" filled="f" stroked="f"/>
                <v:rect id="Rectangle 60" o:spid="_x0000_s1057" style="position:absolute;top:27971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Ri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" filled="f" stroked="f"/>
                <v:rect id="Rectangle 61" o:spid="_x0000_s1058" style="position:absolute;top:26225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" filled="f" stroked="f"/>
                <v:rect id="Rectangle 62" o:spid="_x0000_s1059" style="position:absolute;top:24495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" filled="f" stroked="f"/>
                <v:rect id="Rectangle 63" o:spid="_x0000_s1060" style="position:absolute;top:22748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oV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Cn2BoVxQAAANsAAAAP&#10;AAAAAAAAAAAAAAAAAAcCAABkcnMvZG93bnJldi54bWxQSwUGAAAAAAMAAwC3AAAA+QIAAAAA&#10;" filled="f" stroked="f"/>
                <v:rect id="Rectangle 64" o:spid="_x0000_s1061" style="position:absolute;top:21018;width:5127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YJhxQAAANsAAAAPAAAAZHJzL2Rvd25yZXYueG1sRI9Ba8JA&#10;FITvBf/D8oReSt1YRC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AoMYJhxQAAANsAAAAP&#10;AAAAAAAAAAAAAAAAAAcCAABkcnMvZG93bnJldi54bWxQSwUGAAAAAAMAAwC3AAAA+QIAAAAA&#10;" filled="f" stroked="f"/>
                <v:rect id="Rectangle 65" o:spid="_x0000_s1062" style="position:absolute;top:19224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Sf6xQAAANsAAAAPAAAAZHJzL2Rvd25yZXYueG1sRI9Ba8JA&#10;FITvBf/D8oReSt1YUC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BHfSf6xQAAANsAAAAP&#10;AAAAAAAAAAAAAAAAAAcCAABkcnMvZG93bnJldi54bWxQSwUGAAAAAAMAAwC3AAAA+QIAAAAA&#10;" filled="f" stroked="f"/>
                <v:rect id="Rectangle 66" o:spid="_x0000_s1063" style="position:absolute;top:17494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" filled="f" stroked="f"/>
                <v:rect id="Rectangle 67" o:spid="_x0000_s1064" style="position:absolute;top:15748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" filled="f" stroked="f"/>
                <v:rect id="Rectangle 68" o:spid="_x0000_s1065" style="position:absolute;top:14001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Ihk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" filled="f" stroked="f"/>
                <v:rect id="Rectangle 69" o:spid="_x0000_s1066" style="position:absolute;top:12271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" filled="f" stroked="f"/>
                <v:rect id="Rectangle 70" o:spid="_x0000_s1067" style="position:absolute;top:10477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" filled="f" stroked="f"/>
                <v:rect id="Rectangle 71" o:spid="_x0000_s1068" style="position:absolute;top:8747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" filled="f" stroked="f"/>
                <v:rect id="Rectangle 72" o:spid="_x0000_s1069" style="position:absolute;top:700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" filled="f" stroked="f"/>
                <v:rect id="Rectangle 73" o:spid="_x0000_s1070" style="position:absolute;top:5254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YzIxAAAANsAAAAPAAAAZHJzL2Rvd25yZXYueG1sRI9Ba8JA&#10;FITvBf/D8gQvohstVE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CIBjMjEAAAA2wAAAA8A&#10;AAAAAAAAAAAAAAAABwIAAGRycy9kb3ducmV2LnhtbFBLBQYAAAAAAwADALcAAAD4AgAAAAA=&#10;" filled="f" stroked="f"/>
                <v:rect id="Rectangle 74" o:spid="_x0000_s1071" style="position:absolute;top:3524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BS8xAAAANsAAAAPAAAAZHJzL2Rvd25yZXYueG1sRI9Ba8JA&#10;FITvBf/D8gQvohulVE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K3oFLzEAAAA2wAAAA8A&#10;AAAAAAAAAAAAAAAABwIAAGRycy9kb3ducmV2LnhtbFBLBQYAAAAAAwADALcAAAD4AgAAAAA=&#10;" filled="f" stroked="f"/>
                <v:rect id="Rectangle 75" o:spid="_x0000_s1072" style="position:absolute;top:173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LEn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MKksSfEAAAA2wAAAA8A&#10;AAAAAAAAAAAAAAAABwIAAGRycy9kb3ducmV2LnhtbFBLBQYAAAAAAwADALcAAAD4AgAAAAA=&#10;" filled="f" stroked="f"/>
                <v:rect id="Rectangle 76" o:spid="_x0000_s1073" style="position:absolute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" filled="f" stroked="f"/>
              </v:group>
              <v:group id="Group 30" o:spid="_x0000_s1074" style="position:absolute;left:18288;top:69257;width:41148;height:30536" coordsize="45085,33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o:lock v:ext="edit" aspectratio="t"/>
                <v:shape id="Freeform 5" o:spid="_x0000_s1075" style="position:absolute;left:10271;width:24923;height:24939;visibility:visible;mso-wrap-style:square;v-text-anchor:top" coordsize="587,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" path="m182,544c86,501,20,405,20,293,20,142,142,19,293,19v152,,274,123,274,274c567,405,501,501,405,544v,,-1,,-1,c398,546,398,546,398,546v-32,14,-68,21,-105,21c256,567,220,560,188,546v-5,-2,-5,-2,-5,-2c183,544,183,544,182,544m293,c131,,,131,,293,,394,50,482,127,535v19,12,84,48,160,52c287,587,287,587,287,587v2,,4,,6,c296,587,298,587,301,587v,,,,,c372,583,434,551,457,537,536,485,587,395,587,293,587,131,456,,293,e" filled="f" stroked="f">
                  <v:path arrowok="t" o:connecttype="custom" o:connectlocs="772764,2311271;84919,1244857;1244065,80725;2407456,1244857;1719611,2311271;1715365,2311271;1689890,2319768;1244065,2408990;798239,2319768;777010,2311271;772764,2311271;1244065,0;0,1244857;539236,2273033;1218589,2493963;1218589,2493963;1244065,2493963;1278032,2493963;1278032,2493963;1940401,2281530;2492375,1244857;1244065,0" o:connectangles="0,0,0,0,0,0,0,0,0,0,0,0,0,0,0,0,0,0,0,0,0,0"/>
                  <o:lock v:ext="edit" verticies="t"/>
                </v:shape>
                <v:shape id="Freeform 6" o:spid="_x0000_s1076" style="position:absolute;left:15414;top:22606;width:7049;height:6238;visibility:visible;mso-wrap-style:square;v-text-anchor:top" coordsize="166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" path="m104,130c50,45,50,45,50,45v26,11,61,22,98,26c148,130,148,130,148,130v-44,,-44,,-44,m,c95,147,95,147,95,147v71,,71,,71,c166,55,166,55,166,55v,,,,,c90,51,25,15,6,3,2,1,,,,e" filled="f" stroked="f">
                  <v:path arrowok="t" o:connecttype="custom" o:connectlocs="441593,551738;212304,190986;628420,301334;628420,551738;441593,551738;0,0;403378,623888;704850,623888;704850,233427;704850,233427;25477,12732;0,0" o:connectangles="0,0,0,0,0,0,0,0,0,0,0,0"/>
                  <o:lock v:ext="edit" verticies="t"/>
                </v:shape>
                <v:shape id="Freeform 7" o:spid="_x0000_s1077" style="position:absolute;left:23050;top:22606;width:7001;height:6238;visibility:visible;mso-wrap-style:square;v-text-anchor:top" coordsize="165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" path="m17,130v,-59,,-59,,-59c55,67,89,56,116,45,61,130,61,130,61,130v-44,,-44,,-44,m165,v,,-3,2,-9,5c133,19,71,51,,55v,,,,,c,147,,147,,147v70,,70,,70,c165,,165,,165,e" filled="f" stroked="f">
                  <v:path arrowok="t" o:connecttype="custom" o:connectlocs="72130,551738;72130,301334;492183,190986;258820,551738;72130,551738;700088,0;661901,21221;0,233427;0,233427;0,623888;297007,623888;700088,0" o:connectangles="0,0,0,0,0,0,0,0,0,0,0,0"/>
                  <o:lock v:ext="edit" verticies="t"/>
                </v:shape>
                <v:shape id="Freeform 8" o:spid="_x0000_s1078" style="position:absolute;left:19446;top:28844;width:6700;height:4588;visibility:visible;mso-wrap-style:square;v-text-anchor:top" coordsize="4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" path="m45,244l45,48r329,l374,244r-329,xm422,r-8,l227,,190,,,,,289r422,l422,xe" filled="f" stroked="f">
                  <v:path arrowok="t" o:connecttype="custom" o:connectlocs="71438,387350;71438,76200;593725,76200;593725,387350;71438,387350;669925,0;657225,0;360363,0;301625,0;0,0;0,458788;669925,458788;669925,0" o:connectangles="0,0,0,0,0,0,0,0,0,0,0,0,0"/>
                  <o:lock v:ext="edit" verticies="t"/>
                </v:shape>
                <v:shape id="Freeform 9" o:spid="_x0000_s1079" style="position:absolute;left:19446;top:28844;width:6700;height:4588;visibility:visible;mso-wrap-style:square;v-text-anchor:top" coordsize="4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" path="m45,244l45,48r329,l374,244r-329,m422,r-8,l227,,190,,,,,289r422,l422,e" filled="f" stroked="f">
                  <v:path arrowok="t" o:connecttype="custom" o:connectlocs="71438,387350;71438,76200;593725,76200;593725,387350;71438,387350;669925,0;657225,0;360363,0;301625,0;0,0;0,458788;669925,458788;669925,0" o:connectangles="0,0,0,0,0,0,0,0,0,0,0,0,0"/>
                  <o:lock v:ext="edit" verticies="t"/>
                </v:shape>
                <v:rect id="Rectangle 7" o:spid="_x0000_s1080" style="position:absolute;left:22209;top:841;width:841;height:2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/>
                <v:rect id="Rectangle 8" o:spid="_x0000_s1081" style="position:absolute;left:22209;top:841;width:841;height:2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/>
                <v:shape id="Freeform 12" o:spid="_x0000_s1082" style="position:absolute;left:12350;top:1651;width:6842;height:21891;visibility:visible;mso-wrap-style:square;v-text-anchor:top" coordsize="161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" path="m147,c124,9,124,9,124,9v-124,322,,485,9,496c134,505,134,505,134,505v5,2,5,2,5,2c161,515,161,515,161,515,14,296,147,,147,e" filled="f" stroked="f">
                  <v:path arrowok="t" o:connecttype="custom" o:connectlocs="624716,0;526972,38257;565219,2146655;569469,2146655;590718,2155157;684213,2189163;624716,0" o:connectangles="0,0,0,0,0,0,0"/>
                </v:shape>
                <v:shape id="Freeform 13" o:spid="_x0000_s1083" style="position:absolute;left:26273;top:1651;width:6794;height:21891;visibility:visible;mso-wrap-style:square;v-text-anchor:top" coordsize="16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" path="m14,c14,,147,296,,515v21,-8,21,-8,21,-8c27,505,27,505,27,505v,,1,,1,c37,493,160,330,37,9,14,,14,,14,e" filled="f" stroked="f">
                  <v:path arrowok="t" o:connecttype="custom" o:connectlocs="59452,0;0,2189163;89178,2155157;114657,2146655;118904,2146655;157123,38257;59452,0" o:connectangles="0,0,0,0,0,0,0"/>
                </v:shape>
                <v:shape id="Freeform 14" o:spid="_x0000_s1084" style="position:absolute;top:15541;width:10731;height:6557;visibility:visible;mso-wrap-style:square;v-text-anchor:top" coordsize="25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" path="m246,c161,,133,81,133,81,116,77,101,75,88,75,22,75,,121,,121v,33,,33,,33c25,114,71,106,105,106v24,,41,4,41,4c163,26,243,24,252,24v1,,1,,1,c251,,251,,251,v-2,,-3,,-5,e" filled="f" stroked="f">
                  <v:path arrowok="t" o:connecttype="custom" o:connectlocs="1043458,0;564146,344849;373270,319304;0,515144;0,655638;445378,451283;619288,468313;1068908,102177;1073150,102177;1064667,0;1043458,0" o:connectangles="0,0,0,0,0,0,0,0,0,0,0"/>
                </v:shape>
                <v:shape id="Freeform 15" o:spid="_x0000_s1085" style="position:absolute;left:34258;top:16986;width:10827;height:7477;visibility:visible;mso-wrap-style:square;v-text-anchor:top" coordsize="255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" path="m6,c,12,,12,,12,105,40,59,147,59,147v27,-13,51,-18,71,-18c189,129,215,173,215,173v40,3,40,3,40,3c255,160,255,160,255,160v-3,,-3,,-3,c217,158,217,158,217,158,193,122,159,113,131,113v-26,,-47,8,-47,8c102,19,6,,6,e" filled="f" stroked="f">
                  <v:path arrowok="t" o:connecttype="custom" o:connectlocs="25475,0;0,50980;250501,624510;551952,548040;912844,734968;1082675,747713;1082675,679739;1069938,679739;921335,671242;556198,480066;356646,514053;25475,0" o:connectangles="0,0,0,0,0,0,0,0,0,0,0,0"/>
                </v:shape>
                <v:oval id="Oval 13" o:spid="_x0000_s1086" style="position:absolute;left:5476;top:12620;width:182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" filled="f" stroked="f"/>
                <v:oval id="Oval 14" o:spid="_x0000_s1087" style="position:absolute;left:38671;top:12620;width:182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" filled="f" stroked="f"/>
                <v:oval id="Oval 15" o:spid="_x0000_s1088" style="position:absolute;left:43211;top:12620;width:182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" filled="f" stroked="f"/>
                <v:oval id="Oval 16" o:spid="_x0000_s1089" style="position:absolute;left:43211;top:18684;width:182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" filled="f" stroked="f"/>
                <v:oval id="Oval 17" o:spid="_x0000_s1090" style="position:absolute;left:38671;top:18684;width:182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" filled="f" stroked="f"/>
                <v:oval id="Oval 18" o:spid="_x0000_s1091" style="position:absolute;left:968;top:12620;width:1794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" filled="f" stroked="f"/>
                <v:oval id="Oval 19" o:spid="_x0000_s1092" style="position:absolute;left:3175;top:9175;width:1793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" filled="f" stroked="f"/>
                <v:oval id="Oval 20" o:spid="_x0000_s1093" style="position:absolute;left:36337;top:9175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" filled="f" stroked="f"/>
                <v:oval id="Oval 21" o:spid="_x0000_s1094" style="position:absolute;left:40925;top:9175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" filled="f" stroked="f"/>
                <v:oval id="Oval 22" o:spid="_x0000_s1095" style="position:absolute;left:36337;top:15843;width:1826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" filled="f" stroked="f"/>
                <v:oval id="Oval 23" o:spid="_x0000_s1096" style="position:absolute;left:40925;top:15843;width:1826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" filled="f" stroked="f"/>
                <v:oval id="Oval 24" o:spid="_x0000_s1097" style="position:absolute;left:3175;top:15636;width:1793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" filled="f" stroked="f"/>
                <v:oval id="Oval 25" o:spid="_x0000_s1098" style="position:absolute;left:7889;top:9175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" filled="f" stroked="f"/>
              </v:group>
              <v:rect id="Rectangle 1" o:spid="_x0000_s1099" style="position:absolute;left:56218;top:24638;width:21489;height:75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4e67c8 [3204]" stroked="f" strokeweight="1pt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C1433" w14:textId="77777777" w:rsidR="002D2DDF" w:rsidRDefault="002D2D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AA84B" w14:textId="6D1655E6" w:rsidR="002D2DDF" w:rsidRDefault="002D2D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325DB"/>
    <w:multiLevelType w:val="multilevel"/>
    <w:tmpl w:val="6EFE617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u w:val="single"/>
      </w:rPr>
    </w:lvl>
  </w:abstractNum>
  <w:num w:numId="1" w16cid:durableId="2026201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25"/>
    <w:rsid w:val="000140C3"/>
    <w:rsid w:val="0001482E"/>
    <w:rsid w:val="00022D18"/>
    <w:rsid w:val="00023683"/>
    <w:rsid w:val="0004315D"/>
    <w:rsid w:val="00060FB5"/>
    <w:rsid w:val="000629E9"/>
    <w:rsid w:val="00062CAA"/>
    <w:rsid w:val="00074EAB"/>
    <w:rsid w:val="0008209F"/>
    <w:rsid w:val="00083425"/>
    <w:rsid w:val="00085182"/>
    <w:rsid w:val="00086702"/>
    <w:rsid w:val="00090C60"/>
    <w:rsid w:val="00091ED5"/>
    <w:rsid w:val="0009531F"/>
    <w:rsid w:val="000A1701"/>
    <w:rsid w:val="000A5055"/>
    <w:rsid w:val="000B0580"/>
    <w:rsid w:val="000B3289"/>
    <w:rsid w:val="000B7C68"/>
    <w:rsid w:val="000C32A4"/>
    <w:rsid w:val="000C7B6F"/>
    <w:rsid w:val="000D2C6C"/>
    <w:rsid w:val="000D5FAD"/>
    <w:rsid w:val="000E018D"/>
    <w:rsid w:val="000E3013"/>
    <w:rsid w:val="000E30FE"/>
    <w:rsid w:val="000F54CF"/>
    <w:rsid w:val="001239CE"/>
    <w:rsid w:val="0012525B"/>
    <w:rsid w:val="00134869"/>
    <w:rsid w:val="00142716"/>
    <w:rsid w:val="001434A1"/>
    <w:rsid w:val="001476DC"/>
    <w:rsid w:val="001815D2"/>
    <w:rsid w:val="0018361D"/>
    <w:rsid w:val="00190138"/>
    <w:rsid w:val="00192146"/>
    <w:rsid w:val="00196E98"/>
    <w:rsid w:val="001971C5"/>
    <w:rsid w:val="001973DC"/>
    <w:rsid w:val="00197F89"/>
    <w:rsid w:val="001A17D2"/>
    <w:rsid w:val="001A733F"/>
    <w:rsid w:val="001E09E4"/>
    <w:rsid w:val="001E356C"/>
    <w:rsid w:val="001F4C2F"/>
    <w:rsid w:val="001F4D99"/>
    <w:rsid w:val="00211DA2"/>
    <w:rsid w:val="002138A2"/>
    <w:rsid w:val="00216516"/>
    <w:rsid w:val="002264D6"/>
    <w:rsid w:val="00231D54"/>
    <w:rsid w:val="00233096"/>
    <w:rsid w:val="00253A5C"/>
    <w:rsid w:val="002618B0"/>
    <w:rsid w:val="002724F5"/>
    <w:rsid w:val="002936B9"/>
    <w:rsid w:val="002A19FC"/>
    <w:rsid w:val="002A3CC9"/>
    <w:rsid w:val="002A767A"/>
    <w:rsid w:val="002A7EDB"/>
    <w:rsid w:val="002B61EB"/>
    <w:rsid w:val="002C6E36"/>
    <w:rsid w:val="002D1B70"/>
    <w:rsid w:val="002D2DDF"/>
    <w:rsid w:val="002D5085"/>
    <w:rsid w:val="002E66F7"/>
    <w:rsid w:val="002E6DD9"/>
    <w:rsid w:val="002E6E8B"/>
    <w:rsid w:val="002F1F70"/>
    <w:rsid w:val="002F7947"/>
    <w:rsid w:val="00300659"/>
    <w:rsid w:val="0031374A"/>
    <w:rsid w:val="00320085"/>
    <w:rsid w:val="003311B8"/>
    <w:rsid w:val="003312BE"/>
    <w:rsid w:val="0033188A"/>
    <w:rsid w:val="003434D5"/>
    <w:rsid w:val="0035316E"/>
    <w:rsid w:val="00364A4B"/>
    <w:rsid w:val="00372851"/>
    <w:rsid w:val="003750FA"/>
    <w:rsid w:val="00377B55"/>
    <w:rsid w:val="00380D3D"/>
    <w:rsid w:val="00382BBF"/>
    <w:rsid w:val="003840AB"/>
    <w:rsid w:val="0039491A"/>
    <w:rsid w:val="003A23E4"/>
    <w:rsid w:val="003B1050"/>
    <w:rsid w:val="003B26A5"/>
    <w:rsid w:val="003C3657"/>
    <w:rsid w:val="003D014E"/>
    <w:rsid w:val="003D6283"/>
    <w:rsid w:val="003E0A1F"/>
    <w:rsid w:val="003E1213"/>
    <w:rsid w:val="003E15D6"/>
    <w:rsid w:val="003E3D56"/>
    <w:rsid w:val="003F75A6"/>
    <w:rsid w:val="004046D7"/>
    <w:rsid w:val="00420507"/>
    <w:rsid w:val="004408A6"/>
    <w:rsid w:val="0045234D"/>
    <w:rsid w:val="00463223"/>
    <w:rsid w:val="00465EC1"/>
    <w:rsid w:val="0047031F"/>
    <w:rsid w:val="004705CA"/>
    <w:rsid w:val="004730BA"/>
    <w:rsid w:val="004805FB"/>
    <w:rsid w:val="00482923"/>
    <w:rsid w:val="00486E32"/>
    <w:rsid w:val="00495D8A"/>
    <w:rsid w:val="004A2A89"/>
    <w:rsid w:val="004A2B74"/>
    <w:rsid w:val="004A79A9"/>
    <w:rsid w:val="004B2DFE"/>
    <w:rsid w:val="004C2465"/>
    <w:rsid w:val="004C446F"/>
    <w:rsid w:val="004D12F1"/>
    <w:rsid w:val="004D5ECB"/>
    <w:rsid w:val="004D7C37"/>
    <w:rsid w:val="004E0027"/>
    <w:rsid w:val="004E1FE3"/>
    <w:rsid w:val="004E6F6A"/>
    <w:rsid w:val="004E7FB3"/>
    <w:rsid w:val="004F16EC"/>
    <w:rsid w:val="004F3B96"/>
    <w:rsid w:val="004F52A9"/>
    <w:rsid w:val="004F6896"/>
    <w:rsid w:val="00500CAD"/>
    <w:rsid w:val="00510E1A"/>
    <w:rsid w:val="00510E24"/>
    <w:rsid w:val="00513D24"/>
    <w:rsid w:val="00520351"/>
    <w:rsid w:val="0053280E"/>
    <w:rsid w:val="005330DB"/>
    <w:rsid w:val="005336FC"/>
    <w:rsid w:val="00552FCC"/>
    <w:rsid w:val="00561657"/>
    <w:rsid w:val="00562C55"/>
    <w:rsid w:val="00563C32"/>
    <w:rsid w:val="00566924"/>
    <w:rsid w:val="00572E6E"/>
    <w:rsid w:val="00581F9F"/>
    <w:rsid w:val="00590C79"/>
    <w:rsid w:val="00592C02"/>
    <w:rsid w:val="0059701C"/>
    <w:rsid w:val="005A2C82"/>
    <w:rsid w:val="005A5B34"/>
    <w:rsid w:val="005A76DC"/>
    <w:rsid w:val="005B6E60"/>
    <w:rsid w:val="005B7294"/>
    <w:rsid w:val="005C19F6"/>
    <w:rsid w:val="005C5DA9"/>
    <w:rsid w:val="005E55CE"/>
    <w:rsid w:val="005E7144"/>
    <w:rsid w:val="005F6746"/>
    <w:rsid w:val="00604077"/>
    <w:rsid w:val="00615BE0"/>
    <w:rsid w:val="00617697"/>
    <w:rsid w:val="0062123A"/>
    <w:rsid w:val="006224D8"/>
    <w:rsid w:val="00624AD5"/>
    <w:rsid w:val="00633CE5"/>
    <w:rsid w:val="0063730C"/>
    <w:rsid w:val="0066525D"/>
    <w:rsid w:val="00671E99"/>
    <w:rsid w:val="006A7E4D"/>
    <w:rsid w:val="006B3143"/>
    <w:rsid w:val="006B6402"/>
    <w:rsid w:val="006C1AD8"/>
    <w:rsid w:val="006C1E02"/>
    <w:rsid w:val="006D56B6"/>
    <w:rsid w:val="006E3A2D"/>
    <w:rsid w:val="0071553D"/>
    <w:rsid w:val="00715B7C"/>
    <w:rsid w:val="007217F5"/>
    <w:rsid w:val="00734E26"/>
    <w:rsid w:val="00743BED"/>
    <w:rsid w:val="00750414"/>
    <w:rsid w:val="00751F6D"/>
    <w:rsid w:val="00755B84"/>
    <w:rsid w:val="00762D0A"/>
    <w:rsid w:val="00763D29"/>
    <w:rsid w:val="00766D99"/>
    <w:rsid w:val="00773B63"/>
    <w:rsid w:val="00780420"/>
    <w:rsid w:val="007A4516"/>
    <w:rsid w:val="007A7D3D"/>
    <w:rsid w:val="007B02D4"/>
    <w:rsid w:val="007B4958"/>
    <w:rsid w:val="007B7E52"/>
    <w:rsid w:val="007C4E1B"/>
    <w:rsid w:val="007D3205"/>
    <w:rsid w:val="007D43C7"/>
    <w:rsid w:val="007E762E"/>
    <w:rsid w:val="008004A9"/>
    <w:rsid w:val="008016ED"/>
    <w:rsid w:val="00802898"/>
    <w:rsid w:val="0080665D"/>
    <w:rsid w:val="008067B5"/>
    <w:rsid w:val="008114EF"/>
    <w:rsid w:val="008124E1"/>
    <w:rsid w:val="00814963"/>
    <w:rsid w:val="00815DC3"/>
    <w:rsid w:val="00817DA5"/>
    <w:rsid w:val="00826B12"/>
    <w:rsid w:val="0082720A"/>
    <w:rsid w:val="00836192"/>
    <w:rsid w:val="00836FAC"/>
    <w:rsid w:val="00843832"/>
    <w:rsid w:val="00857149"/>
    <w:rsid w:val="0086153F"/>
    <w:rsid w:val="00870679"/>
    <w:rsid w:val="00873467"/>
    <w:rsid w:val="00875386"/>
    <w:rsid w:val="00890A94"/>
    <w:rsid w:val="008916A4"/>
    <w:rsid w:val="008951CC"/>
    <w:rsid w:val="00897E9B"/>
    <w:rsid w:val="008A7209"/>
    <w:rsid w:val="008B4A7B"/>
    <w:rsid w:val="008B5D9C"/>
    <w:rsid w:val="008C0D00"/>
    <w:rsid w:val="008C14AB"/>
    <w:rsid w:val="008C4105"/>
    <w:rsid w:val="008C4CDB"/>
    <w:rsid w:val="008E2529"/>
    <w:rsid w:val="008E2B6D"/>
    <w:rsid w:val="008E4044"/>
    <w:rsid w:val="008E44EA"/>
    <w:rsid w:val="008F1543"/>
    <w:rsid w:val="008F44AC"/>
    <w:rsid w:val="009151F1"/>
    <w:rsid w:val="00930D68"/>
    <w:rsid w:val="009564A9"/>
    <w:rsid w:val="00962F63"/>
    <w:rsid w:val="00974273"/>
    <w:rsid w:val="0098641B"/>
    <w:rsid w:val="00990EBA"/>
    <w:rsid w:val="00996FEB"/>
    <w:rsid w:val="009A49D3"/>
    <w:rsid w:val="009B5627"/>
    <w:rsid w:val="009D2A25"/>
    <w:rsid w:val="009D37D7"/>
    <w:rsid w:val="009D672A"/>
    <w:rsid w:val="009E09A8"/>
    <w:rsid w:val="009E49E9"/>
    <w:rsid w:val="009F0607"/>
    <w:rsid w:val="00A14395"/>
    <w:rsid w:val="00A2173B"/>
    <w:rsid w:val="00A23C9E"/>
    <w:rsid w:val="00A26000"/>
    <w:rsid w:val="00A27205"/>
    <w:rsid w:val="00A37428"/>
    <w:rsid w:val="00A42D9F"/>
    <w:rsid w:val="00A447AC"/>
    <w:rsid w:val="00A50F17"/>
    <w:rsid w:val="00A53A79"/>
    <w:rsid w:val="00A66D61"/>
    <w:rsid w:val="00A733B3"/>
    <w:rsid w:val="00A8573B"/>
    <w:rsid w:val="00A97085"/>
    <w:rsid w:val="00A97927"/>
    <w:rsid w:val="00AA0591"/>
    <w:rsid w:val="00AA4539"/>
    <w:rsid w:val="00AB272D"/>
    <w:rsid w:val="00AB464A"/>
    <w:rsid w:val="00AC41E9"/>
    <w:rsid w:val="00AC5FD9"/>
    <w:rsid w:val="00AE09C9"/>
    <w:rsid w:val="00AE4BDB"/>
    <w:rsid w:val="00AF6F73"/>
    <w:rsid w:val="00B02EA0"/>
    <w:rsid w:val="00B10E5C"/>
    <w:rsid w:val="00B161C4"/>
    <w:rsid w:val="00B20A41"/>
    <w:rsid w:val="00B30335"/>
    <w:rsid w:val="00B42643"/>
    <w:rsid w:val="00B45019"/>
    <w:rsid w:val="00B47180"/>
    <w:rsid w:val="00B47308"/>
    <w:rsid w:val="00B650EA"/>
    <w:rsid w:val="00B67D2F"/>
    <w:rsid w:val="00B75821"/>
    <w:rsid w:val="00B769A9"/>
    <w:rsid w:val="00B77EA3"/>
    <w:rsid w:val="00B82361"/>
    <w:rsid w:val="00B82B82"/>
    <w:rsid w:val="00B836BB"/>
    <w:rsid w:val="00B84B42"/>
    <w:rsid w:val="00B93ADF"/>
    <w:rsid w:val="00B97CCC"/>
    <w:rsid w:val="00BA505A"/>
    <w:rsid w:val="00BB24CD"/>
    <w:rsid w:val="00BB53CD"/>
    <w:rsid w:val="00BC4174"/>
    <w:rsid w:val="00BC455F"/>
    <w:rsid w:val="00BC497B"/>
    <w:rsid w:val="00BC5298"/>
    <w:rsid w:val="00BC5661"/>
    <w:rsid w:val="00BD366A"/>
    <w:rsid w:val="00BD5CD7"/>
    <w:rsid w:val="00BF1BE4"/>
    <w:rsid w:val="00C1483F"/>
    <w:rsid w:val="00C15CF3"/>
    <w:rsid w:val="00C1698A"/>
    <w:rsid w:val="00C2123C"/>
    <w:rsid w:val="00C278AC"/>
    <w:rsid w:val="00C31F75"/>
    <w:rsid w:val="00C4581A"/>
    <w:rsid w:val="00C503B3"/>
    <w:rsid w:val="00C6491A"/>
    <w:rsid w:val="00C70A8D"/>
    <w:rsid w:val="00C714EB"/>
    <w:rsid w:val="00C74797"/>
    <w:rsid w:val="00C750C4"/>
    <w:rsid w:val="00C86438"/>
    <w:rsid w:val="00C9098B"/>
    <w:rsid w:val="00C96ED5"/>
    <w:rsid w:val="00CA3436"/>
    <w:rsid w:val="00CA7B09"/>
    <w:rsid w:val="00CC117E"/>
    <w:rsid w:val="00CC5FC3"/>
    <w:rsid w:val="00CC7A1E"/>
    <w:rsid w:val="00CD2F3D"/>
    <w:rsid w:val="00CE09B6"/>
    <w:rsid w:val="00D00292"/>
    <w:rsid w:val="00D00B44"/>
    <w:rsid w:val="00D05249"/>
    <w:rsid w:val="00D13C70"/>
    <w:rsid w:val="00D1531F"/>
    <w:rsid w:val="00D15C8B"/>
    <w:rsid w:val="00D16442"/>
    <w:rsid w:val="00D25D51"/>
    <w:rsid w:val="00D318EA"/>
    <w:rsid w:val="00D37220"/>
    <w:rsid w:val="00D43539"/>
    <w:rsid w:val="00D45D40"/>
    <w:rsid w:val="00D505D6"/>
    <w:rsid w:val="00D63BCE"/>
    <w:rsid w:val="00D70FE0"/>
    <w:rsid w:val="00D841D0"/>
    <w:rsid w:val="00D8679C"/>
    <w:rsid w:val="00D907AD"/>
    <w:rsid w:val="00D91186"/>
    <w:rsid w:val="00D97B70"/>
    <w:rsid w:val="00DA3E92"/>
    <w:rsid w:val="00DA7C26"/>
    <w:rsid w:val="00DB003F"/>
    <w:rsid w:val="00DB6418"/>
    <w:rsid w:val="00DC72E3"/>
    <w:rsid w:val="00DD2514"/>
    <w:rsid w:val="00DD7361"/>
    <w:rsid w:val="00DE0216"/>
    <w:rsid w:val="00DE1352"/>
    <w:rsid w:val="00E01188"/>
    <w:rsid w:val="00E045B7"/>
    <w:rsid w:val="00E05576"/>
    <w:rsid w:val="00E11701"/>
    <w:rsid w:val="00E271BC"/>
    <w:rsid w:val="00E30B82"/>
    <w:rsid w:val="00E55D74"/>
    <w:rsid w:val="00E64FD4"/>
    <w:rsid w:val="00E71CCA"/>
    <w:rsid w:val="00E84A07"/>
    <w:rsid w:val="00E9597B"/>
    <w:rsid w:val="00EA50F5"/>
    <w:rsid w:val="00EB2D81"/>
    <w:rsid w:val="00EB48DE"/>
    <w:rsid w:val="00EC68C8"/>
    <w:rsid w:val="00EE268C"/>
    <w:rsid w:val="00F0208A"/>
    <w:rsid w:val="00F106EC"/>
    <w:rsid w:val="00F1497C"/>
    <w:rsid w:val="00F40CC8"/>
    <w:rsid w:val="00F41A0F"/>
    <w:rsid w:val="00F456B2"/>
    <w:rsid w:val="00F51878"/>
    <w:rsid w:val="00F56A47"/>
    <w:rsid w:val="00F65F06"/>
    <w:rsid w:val="00F67F48"/>
    <w:rsid w:val="00F85973"/>
    <w:rsid w:val="00F91DA2"/>
    <w:rsid w:val="00FB3A0D"/>
    <w:rsid w:val="00FC12EF"/>
    <w:rsid w:val="00FC2165"/>
    <w:rsid w:val="00FC3CF2"/>
    <w:rsid w:val="00FE2D13"/>
    <w:rsid w:val="00FF2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5BD27C"/>
  <w14:defaultImageDpi w14:val="32767"/>
  <w15:chartTrackingRefBased/>
  <w15:docId w15:val="{92775029-151C-4B6D-AA93-300F9CFEF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45D40"/>
    <w:rPr>
      <w:noProof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7E9B"/>
    <w:pPr>
      <w:spacing w:after="0"/>
      <w:outlineLvl w:val="0"/>
    </w:pPr>
    <w:rPr>
      <w:rFonts w:asciiTheme="majorHAnsi" w:hAnsiTheme="majorHAnsi"/>
      <w:b/>
      <w:bCs/>
      <w:caps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rsid w:val="00D45D40"/>
    <w:pPr>
      <w:spacing w:before="120" w:after="0"/>
      <w:outlineLvl w:val="1"/>
    </w:pPr>
    <w:rPr>
      <w:b/>
      <w:caps/>
      <w:color w:val="4E67C8" w:themeColor="accent1"/>
      <w:spacing w:val="15"/>
      <w:sz w:val="56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C96ED5"/>
    <w:pPr>
      <w:pBdr>
        <w:top w:val="single" w:sz="6" w:space="2" w:color="4E67C8" w:themeColor="accent1"/>
        <w:left w:val="single" w:sz="6" w:space="2" w:color="4E67C8" w:themeColor="accent1"/>
      </w:pBdr>
      <w:spacing w:before="300" w:after="0"/>
      <w:outlineLvl w:val="2"/>
    </w:pPr>
    <w:rPr>
      <w:caps/>
      <w:color w:val="202F69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C96ED5"/>
    <w:pPr>
      <w:pBdr>
        <w:top w:val="dotted" w:sz="6" w:space="2" w:color="4E67C8" w:themeColor="accent1"/>
        <w:left w:val="dotted" w:sz="6" w:space="2" w:color="4E67C8" w:themeColor="accent1"/>
      </w:pBdr>
      <w:spacing w:before="300" w:after="0"/>
      <w:outlineLvl w:val="3"/>
    </w:pPr>
    <w:rPr>
      <w:caps/>
      <w:color w:val="31479E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C96ED5"/>
    <w:pPr>
      <w:pBdr>
        <w:bottom w:val="single" w:sz="6" w:space="1" w:color="4E67C8" w:themeColor="accent1"/>
      </w:pBdr>
      <w:spacing w:before="300" w:after="0"/>
      <w:outlineLvl w:val="4"/>
    </w:pPr>
    <w:rPr>
      <w:caps/>
      <w:color w:val="31479E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96ED5"/>
    <w:pPr>
      <w:pBdr>
        <w:bottom w:val="dotted" w:sz="6" w:space="1" w:color="4E67C8" w:themeColor="accent1"/>
      </w:pBdr>
      <w:spacing w:before="300" w:after="0"/>
      <w:outlineLvl w:val="5"/>
    </w:pPr>
    <w:rPr>
      <w:caps/>
      <w:color w:val="31479E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96ED5"/>
    <w:pPr>
      <w:spacing w:before="300" w:after="0"/>
      <w:outlineLvl w:val="6"/>
    </w:pPr>
    <w:rPr>
      <w:caps/>
      <w:color w:val="31479E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96ED5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96ED5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97E9B"/>
    <w:pPr>
      <w:spacing w:before="0" w:after="0" w:line="192" w:lineRule="auto"/>
    </w:pPr>
    <w:rPr>
      <w:b/>
      <w:caps/>
      <w:color w:val="5ECCF3" w:themeColor="accent2"/>
      <w:sz w:val="110"/>
      <w:szCs w:val="110"/>
    </w:rPr>
  </w:style>
  <w:style w:type="character" w:customStyle="1" w:styleId="TitleChar">
    <w:name w:val="Title Char"/>
    <w:basedOn w:val="DefaultParagraphFont"/>
    <w:link w:val="Title"/>
    <w:uiPriority w:val="10"/>
    <w:rsid w:val="00897E9B"/>
    <w:rPr>
      <w:b/>
      <w:caps/>
      <w:noProof/>
      <w:color w:val="5ECCF3" w:themeColor="accent2"/>
      <w:sz w:val="110"/>
      <w:szCs w:val="110"/>
    </w:rPr>
  </w:style>
  <w:style w:type="character" w:customStyle="1" w:styleId="Heading1Char">
    <w:name w:val="Heading 1 Char"/>
    <w:basedOn w:val="DefaultParagraphFont"/>
    <w:link w:val="Heading1"/>
    <w:uiPriority w:val="9"/>
    <w:rsid w:val="00897E9B"/>
    <w:rPr>
      <w:rFonts w:asciiTheme="majorHAnsi" w:hAnsiTheme="majorHAnsi"/>
      <w:b/>
      <w:bCs/>
      <w:caps/>
      <w:noProof/>
      <w:spacing w:val="15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45D40"/>
    <w:rPr>
      <w:b/>
      <w:caps/>
      <w:noProof/>
      <w:color w:val="4E67C8" w:themeColor="accent1"/>
      <w:spacing w:val="15"/>
      <w:sz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165"/>
    <w:rPr>
      <w:caps/>
      <w:noProof/>
      <w:color w:val="202F6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165"/>
    <w:rPr>
      <w:caps/>
      <w:noProof/>
      <w:color w:val="31479E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165"/>
    <w:rPr>
      <w:caps/>
      <w:noProof/>
      <w:color w:val="31479E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165"/>
    <w:rPr>
      <w:caps/>
      <w:noProof/>
      <w:color w:val="31479E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165"/>
    <w:rPr>
      <w:caps/>
      <w:noProof/>
      <w:color w:val="31479E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165"/>
    <w:rPr>
      <w:caps/>
      <w:noProof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165"/>
    <w:rPr>
      <w:i/>
      <w:caps/>
      <w:noProof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ED5"/>
    <w:rPr>
      <w:b/>
      <w:bCs/>
      <w:color w:val="31479E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E9B"/>
    <w:pPr>
      <w:spacing w:before="0" w:after="0" w:line="192" w:lineRule="auto"/>
    </w:pPr>
    <w:rPr>
      <w:b/>
      <w:caps/>
      <w:color w:val="000000" w:themeColor="text1"/>
      <w:spacing w:val="10"/>
      <w:sz w:val="110"/>
    </w:rPr>
  </w:style>
  <w:style w:type="character" w:customStyle="1" w:styleId="SubtitleChar">
    <w:name w:val="Subtitle Char"/>
    <w:basedOn w:val="DefaultParagraphFont"/>
    <w:link w:val="Subtitle"/>
    <w:uiPriority w:val="11"/>
    <w:rsid w:val="00897E9B"/>
    <w:rPr>
      <w:b/>
      <w:caps/>
      <w:noProof/>
      <w:color w:val="000000" w:themeColor="text1"/>
      <w:spacing w:val="10"/>
      <w:sz w:val="110"/>
      <w:szCs w:val="24"/>
    </w:rPr>
  </w:style>
  <w:style w:type="character" w:styleId="Strong">
    <w:name w:val="Strong"/>
    <w:uiPriority w:val="22"/>
    <w:semiHidden/>
    <w:qFormat/>
    <w:rsid w:val="00C96ED5"/>
    <w:rPr>
      <w:b/>
      <w:bCs/>
    </w:rPr>
  </w:style>
  <w:style w:type="character" w:styleId="Emphasis">
    <w:name w:val="Emphasis"/>
    <w:uiPriority w:val="20"/>
    <w:semiHidden/>
    <w:qFormat/>
    <w:rsid w:val="00C96ED5"/>
    <w:rPr>
      <w:caps/>
      <w:color w:val="202F69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rsid w:val="00C96ED5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A50F5"/>
    <w:rPr>
      <w:noProof/>
      <w:sz w:val="21"/>
      <w:szCs w:val="24"/>
    </w:rPr>
  </w:style>
  <w:style w:type="paragraph" w:styleId="ListParagraph">
    <w:name w:val="List Paragraph"/>
    <w:basedOn w:val="Normal"/>
    <w:uiPriority w:val="34"/>
    <w:semiHidden/>
    <w:qFormat/>
    <w:rsid w:val="00C96ED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750FA"/>
    <w:pPr>
      <w:spacing w:before="240" w:after="240" w:line="240" w:lineRule="auto"/>
      <w:ind w:right="720"/>
    </w:pPr>
    <w:rPr>
      <w:color w:val="FFFFFF" w:themeColor="background1"/>
      <w:sz w:val="32"/>
      <w:szCs w:val="60"/>
    </w:rPr>
  </w:style>
  <w:style w:type="character" w:customStyle="1" w:styleId="QuoteChar">
    <w:name w:val="Quote Char"/>
    <w:basedOn w:val="DefaultParagraphFont"/>
    <w:link w:val="Quote"/>
    <w:uiPriority w:val="29"/>
    <w:rsid w:val="003750FA"/>
    <w:rPr>
      <w:noProof/>
      <w:color w:val="FFFFFF" w:themeColor="background1"/>
      <w:sz w:val="32"/>
      <w:szCs w:val="6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96ED5"/>
    <w:pPr>
      <w:pBdr>
        <w:top w:val="single" w:sz="4" w:space="10" w:color="4E67C8" w:themeColor="accent1"/>
        <w:left w:val="single" w:sz="4" w:space="10" w:color="4E67C8" w:themeColor="accent1"/>
      </w:pBdr>
      <w:spacing w:after="0"/>
      <w:ind w:left="1296" w:right="1152"/>
      <w:jc w:val="both"/>
    </w:pPr>
    <w:rPr>
      <w:i/>
      <w:iCs/>
      <w:color w:val="4E67C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E2B6D"/>
    <w:rPr>
      <w:i/>
      <w:iCs/>
      <w:noProof/>
      <w:color w:val="4E67C8" w:themeColor="accent1"/>
      <w:sz w:val="24"/>
      <w:szCs w:val="24"/>
    </w:rPr>
  </w:style>
  <w:style w:type="character" w:styleId="SubtleEmphasis">
    <w:name w:val="Subtle Emphasis"/>
    <w:uiPriority w:val="19"/>
    <w:semiHidden/>
    <w:qFormat/>
    <w:rsid w:val="00C96ED5"/>
    <w:rPr>
      <w:i/>
      <w:iCs/>
      <w:color w:val="202F69" w:themeColor="accent1" w:themeShade="7F"/>
    </w:rPr>
  </w:style>
  <w:style w:type="character" w:styleId="IntenseEmphasis">
    <w:name w:val="Intense Emphasis"/>
    <w:uiPriority w:val="21"/>
    <w:semiHidden/>
    <w:qFormat/>
    <w:rsid w:val="00C96ED5"/>
    <w:rPr>
      <w:b/>
      <w:bCs/>
      <w:caps/>
      <w:color w:val="202F69" w:themeColor="accent1" w:themeShade="7F"/>
      <w:spacing w:val="10"/>
    </w:rPr>
  </w:style>
  <w:style w:type="character" w:styleId="SubtleReference">
    <w:name w:val="Subtle Reference"/>
    <w:uiPriority w:val="31"/>
    <w:semiHidden/>
    <w:qFormat/>
    <w:rsid w:val="00C96ED5"/>
    <w:rPr>
      <w:b/>
      <w:bCs/>
      <w:color w:val="4E67C8" w:themeColor="accent1"/>
    </w:rPr>
  </w:style>
  <w:style w:type="character" w:styleId="IntenseReference">
    <w:name w:val="Intense Reference"/>
    <w:uiPriority w:val="32"/>
    <w:semiHidden/>
    <w:qFormat/>
    <w:rsid w:val="00C96ED5"/>
    <w:rPr>
      <w:b/>
      <w:bCs/>
      <w:i/>
      <w:iCs/>
      <w:caps/>
      <w:color w:val="4E67C8" w:themeColor="accent1"/>
    </w:rPr>
  </w:style>
  <w:style w:type="character" w:styleId="BookTitle">
    <w:name w:val="Book Title"/>
    <w:uiPriority w:val="33"/>
    <w:semiHidden/>
    <w:qFormat/>
    <w:rsid w:val="00C96ED5"/>
    <w:rPr>
      <w:b/>
      <w:bCs/>
      <w:i/>
      <w:iCs/>
      <w:spacing w:val="9"/>
    </w:rPr>
  </w:style>
  <w:style w:type="paragraph" w:styleId="TOCHeading">
    <w:name w:val="TOC Heading"/>
    <w:basedOn w:val="Normal"/>
    <w:next w:val="Normal"/>
    <w:uiPriority w:val="39"/>
    <w:semiHidden/>
    <w:qFormat/>
    <w:rsid w:val="00382BBF"/>
    <w:pPr>
      <w:spacing w:before="0" w:after="0" w:line="240" w:lineRule="auto"/>
    </w:pPr>
    <w:rPr>
      <w:sz w:val="72"/>
      <w:szCs w:val="88"/>
      <w:lang w:eastAsia="ja-JP"/>
    </w:rPr>
  </w:style>
  <w:style w:type="paragraph" w:styleId="Footer">
    <w:name w:val="footer"/>
    <w:basedOn w:val="Normal"/>
    <w:link w:val="FooterChar"/>
    <w:uiPriority w:val="99"/>
    <w:semiHidden/>
    <w:rsid w:val="0018361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E2B6D"/>
    <w:rPr>
      <w:noProof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18361D"/>
  </w:style>
  <w:style w:type="paragraph" w:styleId="Header">
    <w:name w:val="header"/>
    <w:basedOn w:val="Normal"/>
    <w:link w:val="HeaderChar"/>
    <w:uiPriority w:val="99"/>
    <w:semiHidden/>
    <w:rsid w:val="0018361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2B6D"/>
    <w:rPr>
      <w:noProof/>
      <w:sz w:val="24"/>
      <w:szCs w:val="24"/>
    </w:rPr>
  </w:style>
  <w:style w:type="table" w:styleId="TableGrid">
    <w:name w:val="Table Grid"/>
    <w:basedOn w:val="TableNormal"/>
    <w:uiPriority w:val="39"/>
    <w:rsid w:val="00890A9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TOC2"/>
    <w:uiPriority w:val="39"/>
    <w:rsid w:val="00AA4539"/>
    <w:pPr>
      <w:ind w:left="360" w:right="360"/>
    </w:pPr>
    <w:rPr>
      <w:b/>
      <w:caps/>
      <w:color w:val="FFFFFF" w:themeColor="background1"/>
      <w:sz w:val="36"/>
      <w:szCs w:val="22"/>
      <w:lang w:eastAsia="ja-JP"/>
    </w:rPr>
  </w:style>
  <w:style w:type="paragraph" w:styleId="TOC2">
    <w:name w:val="toc 2"/>
    <w:basedOn w:val="Normal"/>
    <w:next w:val="Normal"/>
    <w:autoRedefine/>
    <w:uiPriority w:val="39"/>
    <w:rsid w:val="00C714EB"/>
    <w:pPr>
      <w:spacing w:after="240"/>
      <w:ind w:left="360" w:right="360"/>
    </w:pPr>
    <w:rPr>
      <w:color w:val="FFFFFF" w:themeColor="background1"/>
      <w:lang w:eastAsia="ja-JP"/>
    </w:rPr>
  </w:style>
  <w:style w:type="paragraph" w:customStyle="1" w:styleId="QuoteAlt">
    <w:name w:val="Quote Alt"/>
    <w:basedOn w:val="Normal"/>
    <w:semiHidden/>
    <w:qFormat/>
    <w:rsid w:val="00DA3E92"/>
    <w:pPr>
      <w:jc w:val="center"/>
    </w:pPr>
    <w:rPr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DA3E92"/>
    <w:rPr>
      <w:color w:val="808080"/>
    </w:rPr>
  </w:style>
  <w:style w:type="paragraph" w:customStyle="1" w:styleId="Info">
    <w:name w:val="Info"/>
    <w:basedOn w:val="Normal"/>
    <w:qFormat/>
    <w:rsid w:val="00BB53CD"/>
    <w:pPr>
      <w:spacing w:before="120" w:after="120"/>
    </w:pPr>
    <w:rPr>
      <w:b/>
      <w:caps/>
      <w:color w:val="5ECCF3" w:themeColor="accent2"/>
      <w:sz w:val="24"/>
    </w:rPr>
  </w:style>
  <w:style w:type="paragraph" w:customStyle="1" w:styleId="QuoteSource">
    <w:name w:val="Quote Source"/>
    <w:basedOn w:val="NoSpacing"/>
    <w:qFormat/>
    <w:rsid w:val="003750FA"/>
    <w:rPr>
      <w:i/>
      <w:color w:val="FFFFFF" w:themeColor="background1"/>
    </w:rPr>
  </w:style>
  <w:style w:type="paragraph" w:customStyle="1" w:styleId="Services">
    <w:name w:val="Services"/>
    <w:basedOn w:val="Normal"/>
    <w:qFormat/>
    <w:rsid w:val="00836192"/>
    <w:pPr>
      <w:spacing w:before="0" w:after="0"/>
      <w:ind w:right="72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7.gif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10.gif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6.gif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5.gif"/><Relationship Id="rId20" Type="http://schemas.openxmlformats.org/officeDocument/2006/relationships/image" Target="media/image9.gi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image" Target="media/image13.gif"/><Relationship Id="rId5" Type="http://schemas.openxmlformats.org/officeDocument/2006/relationships/numbering" Target="numbering.xml"/><Relationship Id="rId15" Type="http://schemas.openxmlformats.org/officeDocument/2006/relationships/image" Target="media/image4.gif"/><Relationship Id="rId23" Type="http://schemas.openxmlformats.org/officeDocument/2006/relationships/image" Target="media/image12.gif"/><Relationship Id="rId28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image" Target="media/image8.gi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gif"/><Relationship Id="rId22" Type="http://schemas.openxmlformats.org/officeDocument/2006/relationships/image" Target="media/image11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son\AppData\Local\Microsoft\Office\16.0\DTS\en-US%7b178D73BB-3B98-44EF-9B85-146B9B090EA7%7d\%7b6C8C9694-B770-4B2E-8458-00819103D7A0%7dtf22618618_win32.dotx" TargetMode="Externa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ustom 23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A25D6CD-424A-45B8-9E13-0180CE70E6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BD6E96-7F2F-4BF6-96E5-092A4FF074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E91B86-8DDE-46BD-91F6-613944CA2A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2F3C714-A796-4127-A6E6-03F54C70DCB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{6C8C9694-B770-4B2E-8458-00819103D7A0}tf22618618_win32.dotx</Template>
  <TotalTime>3053</TotalTime>
  <Pages>7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Narpati</dc:creator>
  <cp:keywords/>
  <dc:description/>
  <cp:lastModifiedBy>Jason Narpati</cp:lastModifiedBy>
  <cp:revision>234</cp:revision>
  <cp:lastPrinted>2025-03-12T15:10:00Z</cp:lastPrinted>
  <dcterms:created xsi:type="dcterms:W3CDTF">2022-11-08T06:49:00Z</dcterms:created>
  <dcterms:modified xsi:type="dcterms:W3CDTF">2025-04-22T03:23:00Z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